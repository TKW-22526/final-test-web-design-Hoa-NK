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2BD92" w14:textId="77777777" w:rsidR="00A705BC" w:rsidRPr="00181793" w:rsidRDefault="00A705BC" w:rsidP="00181793">
      <w:pPr>
        <w:jc w:val="center"/>
        <w:rPr>
          <w:sz w:val="30"/>
          <w:szCs w:val="30"/>
        </w:rPr>
      </w:pPr>
      <w:r w:rsidRPr="00181793">
        <w:rPr>
          <w:sz w:val="30"/>
          <w:szCs w:val="30"/>
        </w:rPr>
        <w:t>ĐẠI HỌC TRÀ VINH</w:t>
      </w:r>
    </w:p>
    <w:p w14:paraId="100F5A97" w14:textId="77777777" w:rsidR="00A705BC" w:rsidRPr="00181793" w:rsidRDefault="00A705BC" w:rsidP="00181793">
      <w:pPr>
        <w:jc w:val="center"/>
        <w:rPr>
          <w:sz w:val="30"/>
          <w:szCs w:val="30"/>
        </w:rPr>
      </w:pPr>
      <w:r w:rsidRPr="00181793">
        <w:rPr>
          <w:sz w:val="30"/>
          <w:szCs w:val="30"/>
        </w:rPr>
        <w:t>TRƯỜNG KỸ THUẬT VÀ CÔNG NGHỆ</w:t>
      </w:r>
    </w:p>
    <w:p w14:paraId="38131073" w14:textId="77777777" w:rsidR="00A705BC" w:rsidRDefault="00A705BC" w:rsidP="00181793">
      <w:pPr>
        <w:jc w:val="center"/>
        <w:rPr>
          <w:b/>
          <w:sz w:val="30"/>
          <w:szCs w:val="30"/>
        </w:rPr>
      </w:pPr>
      <w:r w:rsidRPr="00AF30EA">
        <w:rPr>
          <w:b/>
          <w:sz w:val="30"/>
          <w:szCs w:val="30"/>
        </w:rPr>
        <w:t>KHOA CÔNG NGHỆ THÔNG TIN</w:t>
      </w:r>
    </w:p>
    <w:p w14:paraId="4E6ACB17" w14:textId="77777777" w:rsidR="00397034" w:rsidRDefault="00397034" w:rsidP="00181793">
      <w:pPr>
        <w:jc w:val="center"/>
        <w:rPr>
          <w:b/>
          <w:sz w:val="30"/>
          <w:szCs w:val="30"/>
        </w:rPr>
      </w:pPr>
    </w:p>
    <w:p w14:paraId="71FE1DD9" w14:textId="77777777" w:rsidR="00DB2AD8" w:rsidRPr="00AF30EA" w:rsidRDefault="00DB2AD8" w:rsidP="00181793">
      <w:pPr>
        <w:jc w:val="center"/>
        <w:rPr>
          <w:b/>
          <w:sz w:val="30"/>
          <w:szCs w:val="30"/>
        </w:rPr>
      </w:pPr>
    </w:p>
    <w:p w14:paraId="3CCC0EA2" w14:textId="77777777" w:rsidR="00A705BC" w:rsidRDefault="00AF30EA" w:rsidP="00181793">
      <w:pPr>
        <w:jc w:val="center"/>
      </w:pPr>
      <w:r>
        <w:rPr>
          <w:noProof/>
        </w:rPr>
        <w:drawing>
          <wp:inline distT="0" distB="0" distL="0" distR="0" wp14:anchorId="039B788D" wp14:editId="7E6C5A9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B5A3FFA" w14:textId="77777777" w:rsidR="00DB2AD8" w:rsidRDefault="00DB2AD8" w:rsidP="00181793">
      <w:pPr>
        <w:jc w:val="center"/>
      </w:pPr>
    </w:p>
    <w:p w14:paraId="505565F0" w14:textId="77777777" w:rsidR="00397034" w:rsidRDefault="00397034" w:rsidP="00181793">
      <w:pPr>
        <w:jc w:val="center"/>
      </w:pPr>
    </w:p>
    <w:p w14:paraId="7734756F" w14:textId="77777777" w:rsidR="00A705BC" w:rsidRPr="00A675D2" w:rsidRDefault="00A705BC" w:rsidP="00181793">
      <w:pPr>
        <w:jc w:val="center"/>
        <w:rPr>
          <w:b/>
          <w:sz w:val="30"/>
          <w:szCs w:val="30"/>
        </w:rPr>
      </w:pPr>
      <w:r w:rsidRPr="00A675D2">
        <w:rPr>
          <w:b/>
          <w:sz w:val="30"/>
          <w:szCs w:val="30"/>
        </w:rPr>
        <w:t>ĐỒ ÁN MÔN HỌC</w:t>
      </w:r>
    </w:p>
    <w:p w14:paraId="328A2DF1" w14:textId="77777777" w:rsidR="00A705BC" w:rsidRDefault="00C77F74" w:rsidP="00181793">
      <w:pPr>
        <w:jc w:val="center"/>
        <w:rPr>
          <w:b/>
          <w:sz w:val="30"/>
          <w:szCs w:val="30"/>
        </w:rPr>
      </w:pPr>
      <w:r>
        <w:rPr>
          <w:b/>
          <w:sz w:val="30"/>
          <w:szCs w:val="30"/>
        </w:rPr>
        <w:t>THIẾT KẾ WEB</w:t>
      </w:r>
    </w:p>
    <w:p w14:paraId="7A1151E3" w14:textId="77777777" w:rsidR="00DB2AD8" w:rsidRDefault="00DB2AD8" w:rsidP="00181793">
      <w:pPr>
        <w:jc w:val="center"/>
        <w:rPr>
          <w:b/>
          <w:sz w:val="30"/>
          <w:szCs w:val="30"/>
        </w:rPr>
      </w:pPr>
    </w:p>
    <w:p w14:paraId="057F5B6B" w14:textId="77777777" w:rsidR="00DB2AD8" w:rsidRPr="00A675D2" w:rsidRDefault="00DB2AD8" w:rsidP="00181793">
      <w:pPr>
        <w:jc w:val="center"/>
        <w:rPr>
          <w:b/>
          <w:sz w:val="30"/>
          <w:szCs w:val="30"/>
        </w:rPr>
      </w:pPr>
    </w:p>
    <w:p w14:paraId="01E2C55B" w14:textId="77777777" w:rsidR="00F55323" w:rsidRDefault="00DB61D5" w:rsidP="00181793">
      <w:pPr>
        <w:jc w:val="center"/>
        <w:rPr>
          <w:b/>
          <w:sz w:val="40"/>
          <w:szCs w:val="40"/>
        </w:rPr>
      </w:pPr>
      <w:r w:rsidRPr="00DB61D5">
        <w:rPr>
          <w:b/>
          <w:sz w:val="40"/>
          <w:szCs w:val="40"/>
        </w:rPr>
        <w:t xml:space="preserve">XÂY DỰNG WEBSITE </w:t>
      </w:r>
      <w:r>
        <w:rPr>
          <w:b/>
          <w:sz w:val="40"/>
          <w:szCs w:val="40"/>
        </w:rPr>
        <w:t>BÁN HÀNG</w:t>
      </w:r>
      <w:r w:rsidRPr="00DB61D5">
        <w:rPr>
          <w:b/>
          <w:sz w:val="40"/>
          <w:szCs w:val="40"/>
        </w:rPr>
        <w:t xml:space="preserve"> TRỰC TUYẾN</w:t>
      </w:r>
      <w:r>
        <w:rPr>
          <w:b/>
          <w:sz w:val="40"/>
          <w:szCs w:val="40"/>
        </w:rPr>
        <w:t xml:space="preserve"> VỀ SẢN PHẨM CÔNG NGHỆ</w:t>
      </w:r>
    </w:p>
    <w:p w14:paraId="73B9F159" w14:textId="77777777" w:rsidR="00DB2AD8" w:rsidRDefault="00DB2AD8" w:rsidP="00181793">
      <w:pPr>
        <w:jc w:val="center"/>
        <w:rPr>
          <w:b/>
          <w:sz w:val="40"/>
          <w:szCs w:val="40"/>
        </w:rPr>
      </w:pPr>
    </w:p>
    <w:p w14:paraId="3F6CD381"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385E0085" w14:textId="77777777" w:rsidTr="00F50FA9">
        <w:tc>
          <w:tcPr>
            <w:tcW w:w="2402" w:type="pct"/>
          </w:tcPr>
          <w:p w14:paraId="4CFAC31F"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4B1C4C23"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17A1A652"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2F7655D5" w14:textId="77777777" w:rsidR="00E40233" w:rsidRPr="00FA7008" w:rsidRDefault="00E40233" w:rsidP="00FA7008">
            <w:pPr>
              <w:spacing w:before="120" w:after="120" w:line="360" w:lineRule="auto"/>
              <w:ind w:left="360"/>
              <w:rPr>
                <w:sz w:val="28"/>
                <w:szCs w:val="28"/>
              </w:rPr>
            </w:pPr>
            <w:r w:rsidRPr="00FA7008">
              <w:rPr>
                <w:sz w:val="28"/>
                <w:szCs w:val="28"/>
              </w:rPr>
              <w:t xml:space="preserve">Họ tên: Nguyễn </w:t>
            </w:r>
            <w:r w:rsidR="00DB61D5">
              <w:rPr>
                <w:sz w:val="28"/>
                <w:szCs w:val="28"/>
              </w:rPr>
              <w:t>Khánh Hòa</w:t>
            </w:r>
          </w:p>
          <w:p w14:paraId="69C78F23" w14:textId="77777777" w:rsidR="00E40233" w:rsidRPr="00FA7008" w:rsidRDefault="00E40233" w:rsidP="00FA7008">
            <w:pPr>
              <w:spacing w:before="120" w:after="120" w:line="360" w:lineRule="auto"/>
              <w:ind w:left="360"/>
              <w:rPr>
                <w:sz w:val="28"/>
                <w:szCs w:val="28"/>
              </w:rPr>
            </w:pPr>
            <w:r w:rsidRPr="00FA7008">
              <w:rPr>
                <w:sz w:val="28"/>
                <w:szCs w:val="28"/>
              </w:rPr>
              <w:t>Mã số: 110</w:t>
            </w:r>
            <w:r w:rsidR="00DB61D5">
              <w:rPr>
                <w:sz w:val="28"/>
                <w:szCs w:val="28"/>
              </w:rPr>
              <w:t>124066</w:t>
            </w:r>
          </w:p>
          <w:p w14:paraId="27CB2BDA" w14:textId="77777777" w:rsidR="00E40233" w:rsidRPr="00FA7008" w:rsidRDefault="00E40233" w:rsidP="00FA7008">
            <w:pPr>
              <w:spacing w:before="120" w:after="120" w:line="360" w:lineRule="auto"/>
              <w:ind w:left="360"/>
              <w:rPr>
                <w:sz w:val="28"/>
                <w:szCs w:val="28"/>
              </w:rPr>
            </w:pPr>
            <w:r w:rsidRPr="00FA7008">
              <w:rPr>
                <w:sz w:val="28"/>
                <w:szCs w:val="28"/>
              </w:rPr>
              <w:t>Mã lớp: DA</w:t>
            </w:r>
            <w:r w:rsidR="00DB61D5">
              <w:rPr>
                <w:sz w:val="28"/>
                <w:szCs w:val="28"/>
              </w:rPr>
              <w:t>24TTC</w:t>
            </w:r>
          </w:p>
        </w:tc>
      </w:tr>
    </w:tbl>
    <w:p w14:paraId="0946BC3F" w14:textId="77777777" w:rsidR="00F55323" w:rsidRDefault="00F55323"/>
    <w:p w14:paraId="79B06CC3" w14:textId="77777777" w:rsidR="00DB2AD8" w:rsidRDefault="00DB2AD8" w:rsidP="00397034">
      <w:pPr>
        <w:jc w:val="center"/>
        <w:rPr>
          <w:b/>
          <w:sz w:val="30"/>
          <w:szCs w:val="30"/>
        </w:rPr>
      </w:pPr>
    </w:p>
    <w:p w14:paraId="004977AB" w14:textId="77777777" w:rsidR="00DB2AD8" w:rsidRDefault="00DB2AD8" w:rsidP="00397034">
      <w:pPr>
        <w:jc w:val="center"/>
        <w:rPr>
          <w:b/>
          <w:sz w:val="30"/>
          <w:szCs w:val="30"/>
        </w:rPr>
      </w:pPr>
    </w:p>
    <w:p w14:paraId="1D80944B" w14:textId="77777777" w:rsidR="00AE352B" w:rsidRPr="00DE6FBB" w:rsidRDefault="00AE352B" w:rsidP="00397034">
      <w:pPr>
        <w:jc w:val="center"/>
        <w:rPr>
          <w:b/>
          <w:sz w:val="28"/>
          <w:szCs w:val="28"/>
        </w:rPr>
      </w:pPr>
      <w:r w:rsidRPr="00DE6FBB">
        <w:rPr>
          <w:b/>
          <w:sz w:val="28"/>
          <w:szCs w:val="28"/>
        </w:rPr>
        <w:t>Vĩnh Long, tháng 6 năm 2026</w:t>
      </w:r>
    </w:p>
    <w:p w14:paraId="68C5CB6D"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0719F615" w14:textId="77777777" w:rsidR="00DB2AD8" w:rsidRPr="00181793" w:rsidRDefault="00DB2AD8" w:rsidP="00DB2AD8">
      <w:pPr>
        <w:jc w:val="center"/>
        <w:rPr>
          <w:sz w:val="30"/>
          <w:szCs w:val="30"/>
        </w:rPr>
      </w:pPr>
      <w:r w:rsidRPr="00181793">
        <w:rPr>
          <w:sz w:val="30"/>
          <w:szCs w:val="30"/>
        </w:rPr>
        <w:t>TRƯỜNG KỸ THUẬT VÀ CÔNG NGHỆ</w:t>
      </w:r>
    </w:p>
    <w:p w14:paraId="0A02432C" w14:textId="77777777" w:rsidR="00DB2AD8" w:rsidRDefault="00DB2AD8" w:rsidP="00DB2AD8">
      <w:pPr>
        <w:jc w:val="center"/>
        <w:rPr>
          <w:b/>
          <w:sz w:val="30"/>
          <w:szCs w:val="30"/>
        </w:rPr>
      </w:pPr>
      <w:r w:rsidRPr="00AF30EA">
        <w:rPr>
          <w:b/>
          <w:sz w:val="30"/>
          <w:szCs w:val="30"/>
        </w:rPr>
        <w:t>KHOA CÔNG NGHỆ THÔNG TIN</w:t>
      </w:r>
    </w:p>
    <w:p w14:paraId="13D7A3A9" w14:textId="77777777" w:rsidR="00DB2AD8" w:rsidRDefault="00DB2AD8" w:rsidP="00DB2AD8">
      <w:pPr>
        <w:jc w:val="center"/>
        <w:rPr>
          <w:b/>
          <w:sz w:val="30"/>
          <w:szCs w:val="30"/>
        </w:rPr>
      </w:pPr>
    </w:p>
    <w:p w14:paraId="52AE5878" w14:textId="77777777" w:rsidR="00DB2AD8" w:rsidRPr="00AF30EA" w:rsidRDefault="00DB2AD8" w:rsidP="00DB2AD8">
      <w:pPr>
        <w:jc w:val="center"/>
        <w:rPr>
          <w:b/>
          <w:sz w:val="30"/>
          <w:szCs w:val="30"/>
        </w:rPr>
      </w:pPr>
    </w:p>
    <w:p w14:paraId="0584D7C7" w14:textId="77777777" w:rsidR="00DB2AD8" w:rsidRDefault="00DB2AD8" w:rsidP="00DB2AD8">
      <w:pPr>
        <w:jc w:val="center"/>
      </w:pPr>
      <w:r>
        <w:rPr>
          <w:noProof/>
        </w:rPr>
        <w:drawing>
          <wp:inline distT="0" distB="0" distL="0" distR="0" wp14:anchorId="1DDB4000" wp14:editId="7F32F2DF">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4569B26" w14:textId="77777777" w:rsidR="00DB2AD8" w:rsidRDefault="00DB2AD8" w:rsidP="00DB2AD8">
      <w:pPr>
        <w:jc w:val="center"/>
      </w:pPr>
    </w:p>
    <w:p w14:paraId="198AE0F1" w14:textId="77777777" w:rsidR="00DB2AD8" w:rsidRDefault="00DB2AD8" w:rsidP="00DB2AD8">
      <w:pPr>
        <w:jc w:val="center"/>
      </w:pPr>
    </w:p>
    <w:p w14:paraId="7FE432BF" w14:textId="77777777" w:rsidR="00C50A2A" w:rsidRPr="00A675D2" w:rsidRDefault="00C50A2A" w:rsidP="00C50A2A">
      <w:pPr>
        <w:jc w:val="center"/>
        <w:rPr>
          <w:b/>
          <w:sz w:val="30"/>
          <w:szCs w:val="30"/>
        </w:rPr>
      </w:pPr>
      <w:r w:rsidRPr="00A675D2">
        <w:rPr>
          <w:b/>
          <w:sz w:val="30"/>
          <w:szCs w:val="30"/>
        </w:rPr>
        <w:t>ĐỒ ÁN MÔN HỌC</w:t>
      </w:r>
    </w:p>
    <w:p w14:paraId="707BC83D" w14:textId="77777777" w:rsidR="00C50A2A" w:rsidRDefault="00C50A2A" w:rsidP="00C50A2A">
      <w:pPr>
        <w:jc w:val="center"/>
        <w:rPr>
          <w:b/>
          <w:sz w:val="30"/>
          <w:szCs w:val="30"/>
        </w:rPr>
      </w:pPr>
      <w:r>
        <w:rPr>
          <w:b/>
          <w:sz w:val="30"/>
          <w:szCs w:val="30"/>
        </w:rPr>
        <w:t>THIẾT KẾ WEB</w:t>
      </w:r>
    </w:p>
    <w:p w14:paraId="57BDB9EE" w14:textId="77777777" w:rsidR="00DB2AD8" w:rsidRDefault="00DB2AD8" w:rsidP="00DB2AD8">
      <w:pPr>
        <w:jc w:val="center"/>
        <w:rPr>
          <w:b/>
          <w:sz w:val="30"/>
          <w:szCs w:val="30"/>
        </w:rPr>
      </w:pPr>
    </w:p>
    <w:p w14:paraId="2492BD59" w14:textId="77777777" w:rsidR="00DB2AD8" w:rsidRPr="00A675D2" w:rsidRDefault="00DB2AD8" w:rsidP="00DB2AD8">
      <w:pPr>
        <w:jc w:val="center"/>
        <w:rPr>
          <w:b/>
          <w:sz w:val="30"/>
          <w:szCs w:val="30"/>
        </w:rPr>
      </w:pPr>
    </w:p>
    <w:p w14:paraId="2C76C9AA" w14:textId="77777777" w:rsidR="00DB61D5" w:rsidRDefault="00DB61D5" w:rsidP="00DB61D5">
      <w:pPr>
        <w:jc w:val="center"/>
        <w:rPr>
          <w:b/>
          <w:sz w:val="40"/>
          <w:szCs w:val="40"/>
        </w:rPr>
      </w:pPr>
      <w:bookmarkStart w:id="0" w:name="_Hlk231851802"/>
      <w:r w:rsidRPr="00DB61D5">
        <w:rPr>
          <w:b/>
          <w:sz w:val="40"/>
          <w:szCs w:val="40"/>
        </w:rPr>
        <w:t xml:space="preserve">XÂY DỰNG WEBSITE </w:t>
      </w:r>
      <w:r>
        <w:rPr>
          <w:b/>
          <w:sz w:val="40"/>
          <w:szCs w:val="40"/>
        </w:rPr>
        <w:t>BÁN HÀNG</w:t>
      </w:r>
      <w:r w:rsidRPr="00DB61D5">
        <w:rPr>
          <w:b/>
          <w:sz w:val="40"/>
          <w:szCs w:val="40"/>
        </w:rPr>
        <w:t xml:space="preserve"> TRỰC TUYẾN</w:t>
      </w:r>
      <w:r>
        <w:rPr>
          <w:b/>
          <w:sz w:val="40"/>
          <w:szCs w:val="40"/>
        </w:rPr>
        <w:t xml:space="preserve"> VỀ SẢN PHẨM CÔNG NGHỆ</w:t>
      </w:r>
    </w:p>
    <w:bookmarkEnd w:id="0"/>
    <w:p w14:paraId="6423396D" w14:textId="77777777" w:rsidR="00C50A2A" w:rsidRDefault="00C50A2A" w:rsidP="00DB2AD8">
      <w:pPr>
        <w:jc w:val="center"/>
        <w:rPr>
          <w:b/>
          <w:sz w:val="40"/>
          <w:szCs w:val="40"/>
        </w:rPr>
      </w:pPr>
    </w:p>
    <w:p w14:paraId="365EED0E"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7845089E" w14:textId="77777777" w:rsidTr="00080838">
        <w:tc>
          <w:tcPr>
            <w:tcW w:w="2402" w:type="pct"/>
          </w:tcPr>
          <w:p w14:paraId="72B8FF7C"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3E2E2A3D"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0C17391C"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71F69D91" w14:textId="77777777" w:rsidR="00C50A2A" w:rsidRPr="00FA7008" w:rsidRDefault="00C50A2A" w:rsidP="00080838">
            <w:pPr>
              <w:spacing w:before="120" w:after="120" w:line="360" w:lineRule="auto"/>
              <w:ind w:left="360"/>
              <w:rPr>
                <w:sz w:val="28"/>
                <w:szCs w:val="28"/>
              </w:rPr>
            </w:pPr>
            <w:r w:rsidRPr="00FA7008">
              <w:rPr>
                <w:sz w:val="28"/>
                <w:szCs w:val="28"/>
              </w:rPr>
              <w:t xml:space="preserve">Họ tên: Nguyễn </w:t>
            </w:r>
            <w:r w:rsidR="00DB61D5">
              <w:rPr>
                <w:sz w:val="28"/>
                <w:szCs w:val="28"/>
              </w:rPr>
              <w:t>Khánh Hòa</w:t>
            </w:r>
          </w:p>
          <w:p w14:paraId="1D07BEEF" w14:textId="77777777" w:rsidR="00C50A2A" w:rsidRPr="00FA7008" w:rsidRDefault="00C50A2A" w:rsidP="00080838">
            <w:pPr>
              <w:spacing w:before="120" w:after="120" w:line="360" w:lineRule="auto"/>
              <w:ind w:left="360"/>
              <w:rPr>
                <w:sz w:val="28"/>
                <w:szCs w:val="28"/>
              </w:rPr>
            </w:pPr>
            <w:r w:rsidRPr="00FA7008">
              <w:rPr>
                <w:sz w:val="28"/>
                <w:szCs w:val="28"/>
              </w:rPr>
              <w:t>Mã số: 110</w:t>
            </w:r>
            <w:r w:rsidR="00DB61D5">
              <w:rPr>
                <w:sz w:val="28"/>
                <w:szCs w:val="28"/>
              </w:rPr>
              <w:t>124066</w:t>
            </w:r>
          </w:p>
          <w:p w14:paraId="4D34A905" w14:textId="77777777" w:rsidR="00C50A2A" w:rsidRPr="00FA7008" w:rsidRDefault="00C50A2A" w:rsidP="00080838">
            <w:pPr>
              <w:spacing w:before="120" w:after="120" w:line="360" w:lineRule="auto"/>
              <w:ind w:left="360"/>
              <w:rPr>
                <w:sz w:val="28"/>
                <w:szCs w:val="28"/>
              </w:rPr>
            </w:pPr>
            <w:r w:rsidRPr="00FA7008">
              <w:rPr>
                <w:sz w:val="28"/>
                <w:szCs w:val="28"/>
              </w:rPr>
              <w:t>Mã lớp: DA2</w:t>
            </w:r>
            <w:r w:rsidR="00DB61D5">
              <w:rPr>
                <w:sz w:val="28"/>
                <w:szCs w:val="28"/>
              </w:rPr>
              <w:t>4TTC</w:t>
            </w:r>
          </w:p>
        </w:tc>
      </w:tr>
    </w:tbl>
    <w:p w14:paraId="0B689382" w14:textId="77777777" w:rsidR="0005453D" w:rsidRDefault="0005453D" w:rsidP="0005453D"/>
    <w:p w14:paraId="45EF8A50" w14:textId="77777777" w:rsidR="0005453D" w:rsidRDefault="0005453D" w:rsidP="0005453D">
      <w:pPr>
        <w:jc w:val="center"/>
        <w:rPr>
          <w:b/>
          <w:sz w:val="30"/>
          <w:szCs w:val="30"/>
        </w:rPr>
      </w:pPr>
    </w:p>
    <w:p w14:paraId="1199FFB9" w14:textId="77777777" w:rsidR="0005453D" w:rsidRDefault="0005453D" w:rsidP="0005453D">
      <w:pPr>
        <w:jc w:val="center"/>
        <w:rPr>
          <w:b/>
          <w:sz w:val="30"/>
          <w:szCs w:val="30"/>
        </w:rPr>
      </w:pPr>
    </w:p>
    <w:p w14:paraId="5BF41BD2" w14:textId="77777777" w:rsidR="00314527" w:rsidRPr="00DE6FBB" w:rsidRDefault="0005453D" w:rsidP="0005453D">
      <w:pPr>
        <w:jc w:val="center"/>
        <w:rPr>
          <w:sz w:val="28"/>
          <w:szCs w:val="28"/>
        </w:rPr>
      </w:pPr>
      <w:r w:rsidRPr="00DE6FBB">
        <w:rPr>
          <w:b/>
          <w:sz w:val="28"/>
          <w:szCs w:val="28"/>
        </w:rPr>
        <w:t>Vĩnh Long, tháng 6 năm 2026</w:t>
      </w:r>
    </w:p>
    <w:p w14:paraId="3EDC294C"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1F291291" w14:textId="77777777" w:rsidR="00314527" w:rsidRDefault="00314527" w:rsidP="002D6E1C">
      <w:pPr>
        <w:pStyle w:val="DEMUC"/>
      </w:pPr>
      <w:bookmarkStart w:id="1" w:name="_Toc232072097"/>
      <w:r>
        <w:lastRenderedPageBreak/>
        <w:t>Lời cảm ơn</w:t>
      </w:r>
      <w:bookmarkEnd w:id="1"/>
    </w:p>
    <w:p w14:paraId="05BA02DF" w14:textId="77777777" w:rsidR="0024568C" w:rsidRPr="0024568C" w:rsidRDefault="0024568C" w:rsidP="0024568C">
      <w:pPr>
        <w:pStyle w:val="noidung"/>
      </w:pPr>
      <w:r w:rsidRPr="0024568C">
        <w:t>Lời đầu tiên, em xin được bày tỏ lòng biết ơn sâu sắc và chân thành nhất đến Ban Giám hiệu Trường Kỹ thuật và Công nghệ – Đại học Trà Vinh, cùng toàn thể Quý Thầy Cô đang công tác tại Khoa Công nghệ thông tin. Trong suốt quá trình học tập tại trường, Thầy Cô đã không chỉ truyền đạt cho em những kiến thức chuyên môn vô cùng quý báu mà còn tạo dựng một môi trường học tập lý tưởng, giúp em có được nền tảng tư duy vững chắc để hoàn thành đồ án môn học Thiết kế Web lần này. Những tri thức ấy chính là hành trang và bệ phóng quan trọng cho con đường phát triển nghề nghiệp của em trong tương lai.</w:t>
      </w:r>
    </w:p>
    <w:p w14:paraId="4C0CCF59" w14:textId="77777777" w:rsidR="0024568C" w:rsidRPr="0024568C" w:rsidRDefault="0024568C" w:rsidP="0024568C">
      <w:pPr>
        <w:pStyle w:val="noidung"/>
      </w:pPr>
      <w:r w:rsidRPr="0024568C">
        <w:t xml:space="preserve">Đặc biệt, em xin gửi lời tri ân sâu sắc nhất tới cô </w:t>
      </w:r>
      <w:r w:rsidRPr="0024568C">
        <w:rPr>
          <w:b/>
          <w:bCs/>
        </w:rPr>
        <w:t>Ths. Nguyễn Ngọc Đan Thanh</w:t>
      </w:r>
      <w:r w:rsidRPr="0024568C">
        <w:t xml:space="preserve"> – giảng viên trực tiếp hướng dẫn môn học. Trong suốt thời gian triển khai đề tài, dù lịch trình giảng dạy rất bận rộn, Cô vẫn luôn dành thời gian theo sát, tận tình chỉ bảo, định hướng và định hình tư duy thiết kế cho em. Sự tâm huyết, những lời góp ý chuyên môn thẳng thắn cùng sự kiên nhẫn của Cô khi hướng dẫn em sửa đổi các lỗi giao diện, tối ưu hóa cấu trúc và xử lý các vấn đề về hiển thị cân đối đã giúp em không chỉ hoàn thiện được sản phẩm website mà còn nâng cao rõ rệt kỹ năng lập trình thực tế.</w:t>
      </w:r>
    </w:p>
    <w:p w14:paraId="227B54DD" w14:textId="77777777" w:rsidR="0024568C" w:rsidRPr="0024568C" w:rsidRDefault="0024568C" w:rsidP="0024568C">
      <w:pPr>
        <w:pStyle w:val="noidung"/>
      </w:pPr>
      <w:r w:rsidRPr="0024568C">
        <w:t>Em cũng xin gửi lời cảm ơn đến các bạn sinh viên trong tập thể lớp DA24TTC đã luôn đồng hành, cùng trao đổi, thảo luận và đưa ra những lời góp ý, nhận xét quý báu giúp em nhận diện được các khuyết điểm trên giao diện để kịp thời tối ưu hóa hệ thống.</w:t>
      </w:r>
    </w:p>
    <w:p w14:paraId="7073595B" w14:textId="77777777" w:rsidR="0024568C" w:rsidRDefault="0024568C" w:rsidP="0024568C">
      <w:pPr>
        <w:pStyle w:val="noidung"/>
      </w:pPr>
      <w:r w:rsidRPr="0024568C">
        <w:t>Mặc dù đã dành nhiều thời gian, công sức và sự nghiêm túc để hoàn thiện đồ án một cách tốt nhất, song do giới hạn về mặt thời gian cũng như kinh nghiệm thực tiễn của bản thân, sản phẩm website và bài báo cáo này chắc chắn sẽ không tránh khỏi những thiếu sót, hạn chế ngoài ý muốn. Em rất kính mong nhận được những ý kiến đóng góp, nhận xét và phê bình quý báu từ Cô cùng Quý Thầy Cô trong hội đồng để em có thể rút kinh nghiệm, hoàn thiện tư duy lập trình và phát triển sản phẩm tốt hơn trong các dự án tiếp theo.</w:t>
      </w:r>
    </w:p>
    <w:p w14:paraId="1437E54F" w14:textId="77777777" w:rsidR="0024568C" w:rsidRPr="0024568C" w:rsidRDefault="0024568C" w:rsidP="0024568C">
      <w:pPr>
        <w:pStyle w:val="noidung"/>
      </w:pPr>
    </w:p>
    <w:p w14:paraId="3F64B4E2" w14:textId="77777777" w:rsidR="0024568C" w:rsidRPr="0024568C" w:rsidRDefault="0024568C" w:rsidP="0024568C">
      <w:pPr>
        <w:pStyle w:val="noidung"/>
      </w:pPr>
      <w:r w:rsidRPr="0024568C">
        <w:lastRenderedPageBreak/>
        <w:t>Em xin kính chúc Quý Thầy Cô luôn dồi dào sức khỏe, hạnh phúc và gặt hái được nhiều thành công hơn nữa trong sự nghiệp trồng người cao quý!</w:t>
      </w:r>
    </w:p>
    <w:p w14:paraId="157C09E3" w14:textId="77777777" w:rsidR="0024568C" w:rsidRPr="0024568C" w:rsidRDefault="0024568C" w:rsidP="0024568C">
      <w:pPr>
        <w:pStyle w:val="noidung"/>
      </w:pPr>
      <w:r w:rsidRPr="0024568C">
        <w:rPr>
          <w:i/>
          <w:iCs/>
        </w:rPr>
        <w:t>Em xin chân thành cảm ơn!</w:t>
      </w:r>
    </w:p>
    <w:p w14:paraId="5293FD64" w14:textId="77777777" w:rsidR="000B3C8E" w:rsidRDefault="000B3C8E" w:rsidP="000B3C8E">
      <w:pPr>
        <w:pStyle w:val="noidung"/>
      </w:pPr>
    </w:p>
    <w:p w14:paraId="126CBA73" w14:textId="77777777" w:rsidR="000B3C8E" w:rsidRDefault="000B3C8E" w:rsidP="000B3C8E">
      <w:pPr>
        <w:pStyle w:val="noidung"/>
      </w:pPr>
    </w:p>
    <w:p w14:paraId="70398E70" w14:textId="77777777" w:rsidR="000B3C8E" w:rsidRDefault="000B3C8E" w:rsidP="000B3C8E">
      <w:pPr>
        <w:pStyle w:val="noidung"/>
      </w:pPr>
    </w:p>
    <w:p w14:paraId="6B1A5585" w14:textId="77777777" w:rsidR="000B3C8E" w:rsidRPr="000B3C8E" w:rsidRDefault="000B3C8E" w:rsidP="000B3C8E">
      <w:pPr>
        <w:pStyle w:val="noidung"/>
        <w:ind w:left="5103"/>
        <w:jc w:val="center"/>
        <w:rPr>
          <w:b/>
        </w:rPr>
      </w:pPr>
      <w:r w:rsidRPr="000B3C8E">
        <w:rPr>
          <w:b/>
        </w:rPr>
        <w:t>Sinh viên thực hiện</w:t>
      </w:r>
    </w:p>
    <w:p w14:paraId="6C4FD2D0" w14:textId="77777777" w:rsidR="000B3C8E" w:rsidRDefault="000B3C8E" w:rsidP="000B3C8E">
      <w:pPr>
        <w:pStyle w:val="noidung"/>
        <w:ind w:left="5103"/>
        <w:jc w:val="center"/>
      </w:pPr>
    </w:p>
    <w:p w14:paraId="4D576D5F" w14:textId="77777777" w:rsidR="000B3C8E" w:rsidRDefault="000B3C8E" w:rsidP="000B3C8E">
      <w:pPr>
        <w:pStyle w:val="noidung"/>
        <w:ind w:left="5103"/>
        <w:jc w:val="center"/>
      </w:pPr>
    </w:p>
    <w:p w14:paraId="2E0BC070" w14:textId="77777777" w:rsidR="000B3C8E" w:rsidRDefault="0024568C" w:rsidP="000B3C8E">
      <w:pPr>
        <w:pStyle w:val="noidung"/>
        <w:ind w:left="5103"/>
        <w:jc w:val="center"/>
      </w:pPr>
      <w:r>
        <w:t>Nguyễn Khánh Hòa</w:t>
      </w:r>
      <w:r w:rsidR="000B3C8E">
        <w:br w:type="page"/>
      </w:r>
    </w:p>
    <w:p w14:paraId="13E243E2" w14:textId="77777777" w:rsidR="00314527" w:rsidRDefault="00314527" w:rsidP="002D6E1C">
      <w:pPr>
        <w:pStyle w:val="DEMUC"/>
      </w:pPr>
      <w:bookmarkStart w:id="2" w:name="_Toc232072098"/>
      <w:r>
        <w:lastRenderedPageBreak/>
        <w:t>Mục lục</w:t>
      </w:r>
      <w:bookmarkEnd w:id="2"/>
    </w:p>
    <w:p w14:paraId="1CE3EA1D" w14:textId="3EBBE559" w:rsidR="000041C9" w:rsidRDefault="000041C9">
      <w:pPr>
        <w:pStyle w:val="TOC1"/>
        <w:tabs>
          <w:tab w:val="right" w:leader="dot" w:pos="8778"/>
        </w:tabs>
        <w:rPr>
          <w:rFonts w:asciiTheme="minorHAnsi" w:eastAsiaTheme="minorEastAsia" w:hAnsiTheme="minorHAnsi"/>
          <w:noProof/>
          <w:sz w:val="22"/>
        </w:rPr>
      </w:pPr>
      <w:r>
        <w:fldChar w:fldCharType="begin"/>
      </w:r>
      <w:r>
        <w:instrText xml:space="preserve"> TOC \o "1-4" \h \z \t "DEMUC,1" </w:instrText>
      </w:r>
      <w:r>
        <w:fldChar w:fldCharType="separate"/>
      </w:r>
      <w:hyperlink w:anchor="_Toc232072097" w:history="1">
        <w:r w:rsidRPr="009A1669">
          <w:rPr>
            <w:rStyle w:val="Hyperlink"/>
            <w:noProof/>
          </w:rPr>
          <w:t>Lời cảm ơn</w:t>
        </w:r>
        <w:r>
          <w:rPr>
            <w:noProof/>
            <w:webHidden/>
          </w:rPr>
          <w:tab/>
        </w:r>
        <w:r>
          <w:rPr>
            <w:noProof/>
            <w:webHidden/>
          </w:rPr>
          <w:fldChar w:fldCharType="begin"/>
        </w:r>
        <w:r>
          <w:rPr>
            <w:noProof/>
            <w:webHidden/>
          </w:rPr>
          <w:instrText xml:space="preserve"> PAGEREF _Toc232072097 \h </w:instrText>
        </w:r>
        <w:r>
          <w:rPr>
            <w:noProof/>
            <w:webHidden/>
          </w:rPr>
        </w:r>
        <w:r>
          <w:rPr>
            <w:noProof/>
            <w:webHidden/>
          </w:rPr>
          <w:fldChar w:fldCharType="separate"/>
        </w:r>
        <w:r>
          <w:rPr>
            <w:noProof/>
            <w:webHidden/>
          </w:rPr>
          <w:t>i</w:t>
        </w:r>
        <w:r>
          <w:rPr>
            <w:noProof/>
            <w:webHidden/>
          </w:rPr>
          <w:fldChar w:fldCharType="end"/>
        </w:r>
      </w:hyperlink>
    </w:p>
    <w:p w14:paraId="6E990BB0" w14:textId="1A9222C7" w:rsidR="000041C9" w:rsidRDefault="009211A8">
      <w:pPr>
        <w:pStyle w:val="TOC1"/>
        <w:tabs>
          <w:tab w:val="right" w:leader="dot" w:pos="8778"/>
        </w:tabs>
        <w:rPr>
          <w:rFonts w:asciiTheme="minorHAnsi" w:eastAsiaTheme="minorEastAsia" w:hAnsiTheme="minorHAnsi"/>
          <w:noProof/>
          <w:sz w:val="22"/>
        </w:rPr>
      </w:pPr>
      <w:hyperlink w:anchor="_Toc232072098" w:history="1">
        <w:r w:rsidR="000041C9" w:rsidRPr="009A1669">
          <w:rPr>
            <w:rStyle w:val="Hyperlink"/>
            <w:noProof/>
          </w:rPr>
          <w:t>Mục lục</w:t>
        </w:r>
        <w:r w:rsidR="000041C9">
          <w:rPr>
            <w:noProof/>
            <w:webHidden/>
          </w:rPr>
          <w:tab/>
        </w:r>
        <w:r w:rsidR="000041C9">
          <w:rPr>
            <w:noProof/>
            <w:webHidden/>
          </w:rPr>
          <w:fldChar w:fldCharType="begin"/>
        </w:r>
        <w:r w:rsidR="000041C9">
          <w:rPr>
            <w:noProof/>
            <w:webHidden/>
          </w:rPr>
          <w:instrText xml:space="preserve"> PAGEREF _Toc232072098 \h </w:instrText>
        </w:r>
        <w:r w:rsidR="000041C9">
          <w:rPr>
            <w:noProof/>
            <w:webHidden/>
          </w:rPr>
        </w:r>
        <w:r w:rsidR="000041C9">
          <w:rPr>
            <w:noProof/>
            <w:webHidden/>
          </w:rPr>
          <w:fldChar w:fldCharType="separate"/>
        </w:r>
        <w:r w:rsidR="000041C9">
          <w:rPr>
            <w:noProof/>
            <w:webHidden/>
          </w:rPr>
          <w:t>iii</w:t>
        </w:r>
        <w:r w:rsidR="000041C9">
          <w:rPr>
            <w:noProof/>
            <w:webHidden/>
          </w:rPr>
          <w:fldChar w:fldCharType="end"/>
        </w:r>
      </w:hyperlink>
    </w:p>
    <w:p w14:paraId="00623EC6" w14:textId="39596B4E" w:rsidR="000041C9" w:rsidRDefault="009211A8">
      <w:pPr>
        <w:pStyle w:val="TOC1"/>
        <w:tabs>
          <w:tab w:val="right" w:leader="dot" w:pos="8778"/>
        </w:tabs>
        <w:rPr>
          <w:rFonts w:asciiTheme="minorHAnsi" w:eastAsiaTheme="minorEastAsia" w:hAnsiTheme="minorHAnsi"/>
          <w:noProof/>
          <w:sz w:val="22"/>
        </w:rPr>
      </w:pPr>
      <w:hyperlink w:anchor="_Toc232072099" w:history="1">
        <w:r w:rsidR="000041C9" w:rsidRPr="009A1669">
          <w:rPr>
            <w:rStyle w:val="Hyperlink"/>
            <w:noProof/>
          </w:rPr>
          <w:t>Danh mục hình ảnh</w:t>
        </w:r>
        <w:r w:rsidR="000041C9">
          <w:rPr>
            <w:noProof/>
            <w:webHidden/>
          </w:rPr>
          <w:tab/>
        </w:r>
        <w:r w:rsidR="000041C9">
          <w:rPr>
            <w:noProof/>
            <w:webHidden/>
          </w:rPr>
          <w:fldChar w:fldCharType="begin"/>
        </w:r>
        <w:r w:rsidR="000041C9">
          <w:rPr>
            <w:noProof/>
            <w:webHidden/>
          </w:rPr>
          <w:instrText xml:space="preserve"> PAGEREF _Toc232072099 \h </w:instrText>
        </w:r>
        <w:r w:rsidR="000041C9">
          <w:rPr>
            <w:noProof/>
            <w:webHidden/>
          </w:rPr>
        </w:r>
        <w:r w:rsidR="000041C9">
          <w:rPr>
            <w:noProof/>
            <w:webHidden/>
          </w:rPr>
          <w:fldChar w:fldCharType="separate"/>
        </w:r>
        <w:r w:rsidR="000041C9">
          <w:rPr>
            <w:noProof/>
            <w:webHidden/>
          </w:rPr>
          <w:t>v</w:t>
        </w:r>
        <w:r w:rsidR="000041C9">
          <w:rPr>
            <w:noProof/>
            <w:webHidden/>
          </w:rPr>
          <w:fldChar w:fldCharType="end"/>
        </w:r>
      </w:hyperlink>
    </w:p>
    <w:p w14:paraId="540EF1B1" w14:textId="12BCD0D3" w:rsidR="000041C9" w:rsidRDefault="009211A8">
      <w:pPr>
        <w:pStyle w:val="TOC1"/>
        <w:tabs>
          <w:tab w:val="right" w:leader="dot" w:pos="8778"/>
        </w:tabs>
        <w:rPr>
          <w:rFonts w:asciiTheme="minorHAnsi" w:eastAsiaTheme="minorEastAsia" w:hAnsiTheme="minorHAnsi"/>
          <w:noProof/>
          <w:sz w:val="22"/>
        </w:rPr>
      </w:pPr>
      <w:hyperlink w:anchor="_Toc232072100" w:history="1">
        <w:r w:rsidR="000041C9" w:rsidRPr="009A1669">
          <w:rPr>
            <w:rStyle w:val="Hyperlink"/>
            <w:noProof/>
          </w:rPr>
          <w:t>Danh mục bảng biểu</w:t>
        </w:r>
        <w:r w:rsidR="000041C9">
          <w:rPr>
            <w:noProof/>
            <w:webHidden/>
          </w:rPr>
          <w:tab/>
        </w:r>
        <w:r w:rsidR="000041C9">
          <w:rPr>
            <w:noProof/>
            <w:webHidden/>
          </w:rPr>
          <w:fldChar w:fldCharType="begin"/>
        </w:r>
        <w:r w:rsidR="000041C9">
          <w:rPr>
            <w:noProof/>
            <w:webHidden/>
          </w:rPr>
          <w:instrText xml:space="preserve"> PAGEREF _Toc232072100 \h </w:instrText>
        </w:r>
        <w:r w:rsidR="000041C9">
          <w:rPr>
            <w:noProof/>
            <w:webHidden/>
          </w:rPr>
        </w:r>
        <w:r w:rsidR="000041C9">
          <w:rPr>
            <w:noProof/>
            <w:webHidden/>
          </w:rPr>
          <w:fldChar w:fldCharType="separate"/>
        </w:r>
        <w:r w:rsidR="000041C9">
          <w:rPr>
            <w:noProof/>
            <w:webHidden/>
          </w:rPr>
          <w:t>v</w:t>
        </w:r>
        <w:r w:rsidR="000041C9">
          <w:rPr>
            <w:noProof/>
            <w:webHidden/>
          </w:rPr>
          <w:fldChar w:fldCharType="end"/>
        </w:r>
      </w:hyperlink>
    </w:p>
    <w:p w14:paraId="5C5B033E" w14:textId="3687D68D" w:rsidR="000041C9" w:rsidRDefault="009211A8">
      <w:pPr>
        <w:pStyle w:val="TOC1"/>
        <w:tabs>
          <w:tab w:val="right" w:leader="dot" w:pos="8778"/>
        </w:tabs>
        <w:rPr>
          <w:rFonts w:asciiTheme="minorHAnsi" w:eastAsiaTheme="minorEastAsia" w:hAnsiTheme="minorHAnsi"/>
          <w:noProof/>
          <w:sz w:val="22"/>
        </w:rPr>
      </w:pPr>
      <w:hyperlink w:anchor="_Toc232072101" w:history="1">
        <w:r w:rsidR="000041C9" w:rsidRPr="009A1669">
          <w:rPr>
            <w:rStyle w:val="Hyperlink"/>
            <w:noProof/>
          </w:rPr>
          <w:t>CHƯƠNG 1. Tổng quan nghiên cứu</w:t>
        </w:r>
        <w:r w:rsidR="000041C9">
          <w:rPr>
            <w:noProof/>
            <w:webHidden/>
          </w:rPr>
          <w:tab/>
        </w:r>
        <w:r w:rsidR="000041C9">
          <w:rPr>
            <w:noProof/>
            <w:webHidden/>
          </w:rPr>
          <w:fldChar w:fldCharType="begin"/>
        </w:r>
        <w:r w:rsidR="000041C9">
          <w:rPr>
            <w:noProof/>
            <w:webHidden/>
          </w:rPr>
          <w:instrText xml:space="preserve"> PAGEREF _Toc232072101 \h </w:instrText>
        </w:r>
        <w:r w:rsidR="000041C9">
          <w:rPr>
            <w:noProof/>
            <w:webHidden/>
          </w:rPr>
        </w:r>
        <w:r w:rsidR="000041C9">
          <w:rPr>
            <w:noProof/>
            <w:webHidden/>
          </w:rPr>
          <w:fldChar w:fldCharType="separate"/>
        </w:r>
        <w:r w:rsidR="000041C9">
          <w:rPr>
            <w:noProof/>
            <w:webHidden/>
          </w:rPr>
          <w:t>1</w:t>
        </w:r>
        <w:r w:rsidR="000041C9">
          <w:rPr>
            <w:noProof/>
            <w:webHidden/>
          </w:rPr>
          <w:fldChar w:fldCharType="end"/>
        </w:r>
      </w:hyperlink>
    </w:p>
    <w:p w14:paraId="2A9857FD" w14:textId="3214A466" w:rsidR="000041C9" w:rsidRDefault="009211A8">
      <w:pPr>
        <w:pStyle w:val="TOC2"/>
        <w:tabs>
          <w:tab w:val="right" w:leader="dot" w:pos="8778"/>
        </w:tabs>
        <w:rPr>
          <w:rFonts w:asciiTheme="minorHAnsi" w:eastAsiaTheme="minorEastAsia" w:hAnsiTheme="minorHAnsi"/>
          <w:noProof/>
          <w:sz w:val="22"/>
        </w:rPr>
      </w:pPr>
      <w:hyperlink w:anchor="_Toc232072102" w:history="1">
        <w:r w:rsidR="000041C9" w:rsidRPr="009A1669">
          <w:rPr>
            <w:rStyle w:val="Hyperlink"/>
            <w:noProof/>
          </w:rPr>
          <w:t>1.1 Đặt vấn đề</w:t>
        </w:r>
        <w:r w:rsidR="000041C9">
          <w:rPr>
            <w:noProof/>
            <w:webHidden/>
          </w:rPr>
          <w:tab/>
        </w:r>
        <w:r w:rsidR="000041C9">
          <w:rPr>
            <w:noProof/>
            <w:webHidden/>
          </w:rPr>
          <w:fldChar w:fldCharType="begin"/>
        </w:r>
        <w:r w:rsidR="000041C9">
          <w:rPr>
            <w:noProof/>
            <w:webHidden/>
          </w:rPr>
          <w:instrText xml:space="preserve"> PAGEREF _Toc232072102 \h </w:instrText>
        </w:r>
        <w:r w:rsidR="000041C9">
          <w:rPr>
            <w:noProof/>
            <w:webHidden/>
          </w:rPr>
        </w:r>
        <w:r w:rsidR="000041C9">
          <w:rPr>
            <w:noProof/>
            <w:webHidden/>
          </w:rPr>
          <w:fldChar w:fldCharType="separate"/>
        </w:r>
        <w:r w:rsidR="000041C9">
          <w:rPr>
            <w:noProof/>
            <w:webHidden/>
          </w:rPr>
          <w:t>1</w:t>
        </w:r>
        <w:r w:rsidR="000041C9">
          <w:rPr>
            <w:noProof/>
            <w:webHidden/>
          </w:rPr>
          <w:fldChar w:fldCharType="end"/>
        </w:r>
      </w:hyperlink>
    </w:p>
    <w:p w14:paraId="31743F0E" w14:textId="67E3A9FA" w:rsidR="000041C9" w:rsidRDefault="009211A8">
      <w:pPr>
        <w:pStyle w:val="TOC2"/>
        <w:tabs>
          <w:tab w:val="right" w:leader="dot" w:pos="8778"/>
        </w:tabs>
        <w:rPr>
          <w:rFonts w:asciiTheme="minorHAnsi" w:eastAsiaTheme="minorEastAsia" w:hAnsiTheme="minorHAnsi"/>
          <w:noProof/>
          <w:sz w:val="22"/>
        </w:rPr>
      </w:pPr>
      <w:hyperlink w:anchor="_Toc232072103" w:history="1">
        <w:r w:rsidR="000041C9" w:rsidRPr="009A1669">
          <w:rPr>
            <w:rStyle w:val="Hyperlink"/>
            <w:noProof/>
          </w:rPr>
          <w:t>1.2 Mục tiêu nghiên cứu</w:t>
        </w:r>
        <w:r w:rsidR="000041C9">
          <w:rPr>
            <w:noProof/>
            <w:webHidden/>
          </w:rPr>
          <w:tab/>
        </w:r>
        <w:r w:rsidR="000041C9">
          <w:rPr>
            <w:noProof/>
            <w:webHidden/>
          </w:rPr>
          <w:fldChar w:fldCharType="begin"/>
        </w:r>
        <w:r w:rsidR="000041C9">
          <w:rPr>
            <w:noProof/>
            <w:webHidden/>
          </w:rPr>
          <w:instrText xml:space="preserve"> PAGEREF _Toc232072103 \h </w:instrText>
        </w:r>
        <w:r w:rsidR="000041C9">
          <w:rPr>
            <w:noProof/>
            <w:webHidden/>
          </w:rPr>
        </w:r>
        <w:r w:rsidR="000041C9">
          <w:rPr>
            <w:noProof/>
            <w:webHidden/>
          </w:rPr>
          <w:fldChar w:fldCharType="separate"/>
        </w:r>
        <w:r w:rsidR="000041C9">
          <w:rPr>
            <w:noProof/>
            <w:webHidden/>
          </w:rPr>
          <w:t>1</w:t>
        </w:r>
        <w:r w:rsidR="000041C9">
          <w:rPr>
            <w:noProof/>
            <w:webHidden/>
          </w:rPr>
          <w:fldChar w:fldCharType="end"/>
        </w:r>
      </w:hyperlink>
    </w:p>
    <w:p w14:paraId="53A3D420" w14:textId="48E8B2D6" w:rsidR="000041C9" w:rsidRDefault="009211A8">
      <w:pPr>
        <w:pStyle w:val="TOC2"/>
        <w:tabs>
          <w:tab w:val="right" w:leader="dot" w:pos="8778"/>
        </w:tabs>
        <w:rPr>
          <w:rFonts w:asciiTheme="minorHAnsi" w:eastAsiaTheme="minorEastAsia" w:hAnsiTheme="minorHAnsi"/>
          <w:noProof/>
          <w:sz w:val="22"/>
        </w:rPr>
      </w:pPr>
      <w:hyperlink w:anchor="_Toc232072104" w:history="1">
        <w:r w:rsidR="000041C9" w:rsidRPr="009A1669">
          <w:rPr>
            <w:rStyle w:val="Hyperlink"/>
            <w:noProof/>
          </w:rPr>
          <w:t>1.3 Phương pháp nghiên cứu</w:t>
        </w:r>
        <w:r w:rsidR="000041C9">
          <w:rPr>
            <w:noProof/>
            <w:webHidden/>
          </w:rPr>
          <w:tab/>
        </w:r>
        <w:r w:rsidR="000041C9">
          <w:rPr>
            <w:noProof/>
            <w:webHidden/>
          </w:rPr>
          <w:fldChar w:fldCharType="begin"/>
        </w:r>
        <w:r w:rsidR="000041C9">
          <w:rPr>
            <w:noProof/>
            <w:webHidden/>
          </w:rPr>
          <w:instrText xml:space="preserve"> PAGEREF _Toc232072104 \h </w:instrText>
        </w:r>
        <w:r w:rsidR="000041C9">
          <w:rPr>
            <w:noProof/>
            <w:webHidden/>
          </w:rPr>
        </w:r>
        <w:r w:rsidR="000041C9">
          <w:rPr>
            <w:noProof/>
            <w:webHidden/>
          </w:rPr>
          <w:fldChar w:fldCharType="separate"/>
        </w:r>
        <w:r w:rsidR="000041C9">
          <w:rPr>
            <w:noProof/>
            <w:webHidden/>
          </w:rPr>
          <w:t>3</w:t>
        </w:r>
        <w:r w:rsidR="000041C9">
          <w:rPr>
            <w:noProof/>
            <w:webHidden/>
          </w:rPr>
          <w:fldChar w:fldCharType="end"/>
        </w:r>
      </w:hyperlink>
    </w:p>
    <w:p w14:paraId="4F0DB9DF" w14:textId="17A36098" w:rsidR="000041C9" w:rsidRDefault="009211A8">
      <w:pPr>
        <w:pStyle w:val="TOC2"/>
        <w:tabs>
          <w:tab w:val="right" w:leader="dot" w:pos="8778"/>
        </w:tabs>
        <w:rPr>
          <w:rFonts w:asciiTheme="minorHAnsi" w:eastAsiaTheme="minorEastAsia" w:hAnsiTheme="minorHAnsi"/>
          <w:noProof/>
          <w:sz w:val="22"/>
        </w:rPr>
      </w:pPr>
      <w:hyperlink w:anchor="_Toc232072105" w:history="1">
        <w:r w:rsidR="000041C9" w:rsidRPr="009A1669">
          <w:rPr>
            <w:rStyle w:val="Hyperlink"/>
            <w:noProof/>
          </w:rPr>
          <w:t>1.4 Đối tượng nghiên cứu</w:t>
        </w:r>
        <w:r w:rsidR="000041C9">
          <w:rPr>
            <w:noProof/>
            <w:webHidden/>
          </w:rPr>
          <w:tab/>
        </w:r>
        <w:r w:rsidR="000041C9">
          <w:rPr>
            <w:noProof/>
            <w:webHidden/>
          </w:rPr>
          <w:fldChar w:fldCharType="begin"/>
        </w:r>
        <w:r w:rsidR="000041C9">
          <w:rPr>
            <w:noProof/>
            <w:webHidden/>
          </w:rPr>
          <w:instrText xml:space="preserve"> PAGEREF _Toc232072105 \h </w:instrText>
        </w:r>
        <w:r w:rsidR="000041C9">
          <w:rPr>
            <w:noProof/>
            <w:webHidden/>
          </w:rPr>
        </w:r>
        <w:r w:rsidR="000041C9">
          <w:rPr>
            <w:noProof/>
            <w:webHidden/>
          </w:rPr>
          <w:fldChar w:fldCharType="separate"/>
        </w:r>
        <w:r w:rsidR="000041C9">
          <w:rPr>
            <w:noProof/>
            <w:webHidden/>
          </w:rPr>
          <w:t>3</w:t>
        </w:r>
        <w:r w:rsidR="000041C9">
          <w:rPr>
            <w:noProof/>
            <w:webHidden/>
          </w:rPr>
          <w:fldChar w:fldCharType="end"/>
        </w:r>
      </w:hyperlink>
    </w:p>
    <w:p w14:paraId="5CA08F94" w14:textId="66932861" w:rsidR="000041C9" w:rsidRDefault="009211A8">
      <w:pPr>
        <w:pStyle w:val="TOC1"/>
        <w:tabs>
          <w:tab w:val="right" w:leader="dot" w:pos="8778"/>
        </w:tabs>
        <w:rPr>
          <w:rFonts w:asciiTheme="minorHAnsi" w:eastAsiaTheme="minorEastAsia" w:hAnsiTheme="minorHAnsi"/>
          <w:noProof/>
          <w:sz w:val="22"/>
        </w:rPr>
      </w:pPr>
      <w:hyperlink w:anchor="_Toc232072106" w:history="1">
        <w:r w:rsidR="000041C9" w:rsidRPr="009A1669">
          <w:rPr>
            <w:rStyle w:val="Hyperlink"/>
            <w:noProof/>
          </w:rPr>
          <w:t>CHƯƠNG 2. Cơ sở lý thuyết</w:t>
        </w:r>
        <w:r w:rsidR="000041C9">
          <w:rPr>
            <w:noProof/>
            <w:webHidden/>
          </w:rPr>
          <w:tab/>
        </w:r>
        <w:r w:rsidR="000041C9">
          <w:rPr>
            <w:noProof/>
            <w:webHidden/>
          </w:rPr>
          <w:fldChar w:fldCharType="begin"/>
        </w:r>
        <w:r w:rsidR="000041C9">
          <w:rPr>
            <w:noProof/>
            <w:webHidden/>
          </w:rPr>
          <w:instrText xml:space="preserve"> PAGEREF _Toc232072106 \h </w:instrText>
        </w:r>
        <w:r w:rsidR="000041C9">
          <w:rPr>
            <w:noProof/>
            <w:webHidden/>
          </w:rPr>
        </w:r>
        <w:r w:rsidR="000041C9">
          <w:rPr>
            <w:noProof/>
            <w:webHidden/>
          </w:rPr>
          <w:fldChar w:fldCharType="separate"/>
        </w:r>
        <w:r w:rsidR="000041C9">
          <w:rPr>
            <w:noProof/>
            <w:webHidden/>
          </w:rPr>
          <w:t>5</w:t>
        </w:r>
        <w:r w:rsidR="000041C9">
          <w:rPr>
            <w:noProof/>
            <w:webHidden/>
          </w:rPr>
          <w:fldChar w:fldCharType="end"/>
        </w:r>
      </w:hyperlink>
    </w:p>
    <w:p w14:paraId="16B10C5E" w14:textId="68FFD519" w:rsidR="000041C9" w:rsidRDefault="009211A8">
      <w:pPr>
        <w:pStyle w:val="TOC2"/>
        <w:tabs>
          <w:tab w:val="right" w:leader="dot" w:pos="8778"/>
        </w:tabs>
        <w:rPr>
          <w:rFonts w:asciiTheme="minorHAnsi" w:eastAsiaTheme="minorEastAsia" w:hAnsiTheme="minorHAnsi"/>
          <w:noProof/>
          <w:sz w:val="22"/>
        </w:rPr>
      </w:pPr>
      <w:hyperlink w:anchor="_Toc232072107" w:history="1">
        <w:r w:rsidR="000041C9" w:rsidRPr="009A1669">
          <w:rPr>
            <w:rStyle w:val="Hyperlink"/>
            <w:noProof/>
          </w:rPr>
          <w:t>2.1 Tổng quan về web và thiết kế web</w:t>
        </w:r>
        <w:r w:rsidR="000041C9">
          <w:rPr>
            <w:noProof/>
            <w:webHidden/>
          </w:rPr>
          <w:tab/>
        </w:r>
        <w:r w:rsidR="000041C9">
          <w:rPr>
            <w:noProof/>
            <w:webHidden/>
          </w:rPr>
          <w:fldChar w:fldCharType="begin"/>
        </w:r>
        <w:r w:rsidR="000041C9">
          <w:rPr>
            <w:noProof/>
            <w:webHidden/>
          </w:rPr>
          <w:instrText xml:space="preserve"> PAGEREF _Toc232072107 \h </w:instrText>
        </w:r>
        <w:r w:rsidR="000041C9">
          <w:rPr>
            <w:noProof/>
            <w:webHidden/>
          </w:rPr>
        </w:r>
        <w:r w:rsidR="000041C9">
          <w:rPr>
            <w:noProof/>
            <w:webHidden/>
          </w:rPr>
          <w:fldChar w:fldCharType="separate"/>
        </w:r>
        <w:r w:rsidR="000041C9">
          <w:rPr>
            <w:noProof/>
            <w:webHidden/>
          </w:rPr>
          <w:t>5</w:t>
        </w:r>
        <w:r w:rsidR="000041C9">
          <w:rPr>
            <w:noProof/>
            <w:webHidden/>
          </w:rPr>
          <w:fldChar w:fldCharType="end"/>
        </w:r>
      </w:hyperlink>
    </w:p>
    <w:p w14:paraId="21341F55" w14:textId="18D1509C" w:rsidR="000041C9" w:rsidRDefault="009211A8">
      <w:pPr>
        <w:pStyle w:val="TOC3"/>
        <w:tabs>
          <w:tab w:val="right" w:leader="dot" w:pos="8778"/>
        </w:tabs>
        <w:rPr>
          <w:rFonts w:asciiTheme="minorHAnsi" w:eastAsiaTheme="minorEastAsia" w:hAnsiTheme="minorHAnsi"/>
          <w:noProof/>
          <w:sz w:val="22"/>
        </w:rPr>
      </w:pPr>
      <w:hyperlink w:anchor="_Toc232072108" w:history="1">
        <w:r w:rsidR="000041C9" w:rsidRPr="009A1669">
          <w:rPr>
            <w:rStyle w:val="Hyperlink"/>
            <w:noProof/>
          </w:rPr>
          <w:t>2.1.1 Khái niệm và vai trò của web</w:t>
        </w:r>
        <w:r w:rsidR="000041C9">
          <w:rPr>
            <w:noProof/>
            <w:webHidden/>
          </w:rPr>
          <w:tab/>
        </w:r>
        <w:r w:rsidR="000041C9">
          <w:rPr>
            <w:noProof/>
            <w:webHidden/>
          </w:rPr>
          <w:fldChar w:fldCharType="begin"/>
        </w:r>
        <w:r w:rsidR="000041C9">
          <w:rPr>
            <w:noProof/>
            <w:webHidden/>
          </w:rPr>
          <w:instrText xml:space="preserve"> PAGEREF _Toc232072108 \h </w:instrText>
        </w:r>
        <w:r w:rsidR="000041C9">
          <w:rPr>
            <w:noProof/>
            <w:webHidden/>
          </w:rPr>
        </w:r>
        <w:r w:rsidR="000041C9">
          <w:rPr>
            <w:noProof/>
            <w:webHidden/>
          </w:rPr>
          <w:fldChar w:fldCharType="separate"/>
        </w:r>
        <w:r w:rsidR="000041C9">
          <w:rPr>
            <w:noProof/>
            <w:webHidden/>
          </w:rPr>
          <w:t>5</w:t>
        </w:r>
        <w:r w:rsidR="000041C9">
          <w:rPr>
            <w:noProof/>
            <w:webHidden/>
          </w:rPr>
          <w:fldChar w:fldCharType="end"/>
        </w:r>
      </w:hyperlink>
    </w:p>
    <w:p w14:paraId="67A2C7A8" w14:textId="190DA1D5" w:rsidR="000041C9" w:rsidRDefault="009211A8">
      <w:pPr>
        <w:pStyle w:val="TOC3"/>
        <w:tabs>
          <w:tab w:val="right" w:leader="dot" w:pos="8778"/>
        </w:tabs>
        <w:rPr>
          <w:rFonts w:asciiTheme="minorHAnsi" w:eastAsiaTheme="minorEastAsia" w:hAnsiTheme="minorHAnsi"/>
          <w:noProof/>
          <w:sz w:val="22"/>
        </w:rPr>
      </w:pPr>
      <w:hyperlink w:anchor="_Toc232072109" w:history="1">
        <w:r w:rsidR="000041C9" w:rsidRPr="009A1669">
          <w:rPr>
            <w:rStyle w:val="Hyperlink"/>
            <w:noProof/>
          </w:rPr>
          <w:t>2.1.2 Khái niệm thiết kế web và các thành phần cơ bản của một trang web</w:t>
        </w:r>
        <w:r w:rsidR="000041C9">
          <w:rPr>
            <w:noProof/>
            <w:webHidden/>
          </w:rPr>
          <w:tab/>
        </w:r>
        <w:r w:rsidR="000041C9">
          <w:rPr>
            <w:noProof/>
            <w:webHidden/>
          </w:rPr>
          <w:fldChar w:fldCharType="begin"/>
        </w:r>
        <w:r w:rsidR="000041C9">
          <w:rPr>
            <w:noProof/>
            <w:webHidden/>
          </w:rPr>
          <w:instrText xml:space="preserve"> PAGEREF _Toc232072109 \h </w:instrText>
        </w:r>
        <w:r w:rsidR="000041C9">
          <w:rPr>
            <w:noProof/>
            <w:webHidden/>
          </w:rPr>
        </w:r>
        <w:r w:rsidR="000041C9">
          <w:rPr>
            <w:noProof/>
            <w:webHidden/>
          </w:rPr>
          <w:fldChar w:fldCharType="separate"/>
        </w:r>
        <w:r w:rsidR="000041C9">
          <w:rPr>
            <w:noProof/>
            <w:webHidden/>
          </w:rPr>
          <w:t>5</w:t>
        </w:r>
        <w:r w:rsidR="000041C9">
          <w:rPr>
            <w:noProof/>
            <w:webHidden/>
          </w:rPr>
          <w:fldChar w:fldCharType="end"/>
        </w:r>
      </w:hyperlink>
    </w:p>
    <w:p w14:paraId="6AD278AE" w14:textId="20767F45" w:rsidR="000041C9" w:rsidRDefault="009211A8">
      <w:pPr>
        <w:pStyle w:val="TOC2"/>
        <w:tabs>
          <w:tab w:val="right" w:leader="dot" w:pos="8778"/>
        </w:tabs>
        <w:rPr>
          <w:rFonts w:asciiTheme="minorHAnsi" w:eastAsiaTheme="minorEastAsia" w:hAnsiTheme="minorHAnsi"/>
          <w:noProof/>
          <w:sz w:val="22"/>
        </w:rPr>
      </w:pPr>
      <w:hyperlink w:anchor="_Toc232072110" w:history="1">
        <w:r w:rsidR="000041C9" w:rsidRPr="009A1669">
          <w:rPr>
            <w:rStyle w:val="Hyperlink"/>
            <w:noProof/>
          </w:rPr>
          <w:t>2.2 Ngôn ngữ HTML</w:t>
        </w:r>
        <w:r w:rsidR="000041C9">
          <w:rPr>
            <w:noProof/>
            <w:webHidden/>
          </w:rPr>
          <w:tab/>
        </w:r>
        <w:r w:rsidR="000041C9">
          <w:rPr>
            <w:noProof/>
            <w:webHidden/>
          </w:rPr>
          <w:fldChar w:fldCharType="begin"/>
        </w:r>
        <w:r w:rsidR="000041C9">
          <w:rPr>
            <w:noProof/>
            <w:webHidden/>
          </w:rPr>
          <w:instrText xml:space="preserve"> PAGEREF _Toc232072110 \h </w:instrText>
        </w:r>
        <w:r w:rsidR="000041C9">
          <w:rPr>
            <w:noProof/>
            <w:webHidden/>
          </w:rPr>
        </w:r>
        <w:r w:rsidR="000041C9">
          <w:rPr>
            <w:noProof/>
            <w:webHidden/>
          </w:rPr>
          <w:fldChar w:fldCharType="separate"/>
        </w:r>
        <w:r w:rsidR="000041C9">
          <w:rPr>
            <w:noProof/>
            <w:webHidden/>
          </w:rPr>
          <w:t>6</w:t>
        </w:r>
        <w:r w:rsidR="000041C9">
          <w:rPr>
            <w:noProof/>
            <w:webHidden/>
          </w:rPr>
          <w:fldChar w:fldCharType="end"/>
        </w:r>
      </w:hyperlink>
    </w:p>
    <w:p w14:paraId="276CA6B2" w14:textId="0FAB5228" w:rsidR="000041C9" w:rsidRDefault="009211A8">
      <w:pPr>
        <w:pStyle w:val="TOC3"/>
        <w:tabs>
          <w:tab w:val="right" w:leader="dot" w:pos="8778"/>
        </w:tabs>
        <w:rPr>
          <w:rFonts w:asciiTheme="minorHAnsi" w:eastAsiaTheme="minorEastAsia" w:hAnsiTheme="minorHAnsi"/>
          <w:noProof/>
          <w:sz w:val="22"/>
        </w:rPr>
      </w:pPr>
      <w:hyperlink w:anchor="_Toc232072111" w:history="1">
        <w:r w:rsidR="000041C9" w:rsidRPr="009A1669">
          <w:rPr>
            <w:rStyle w:val="Hyperlink"/>
            <w:noProof/>
          </w:rPr>
          <w:t>2.2.1 Khái niệm HTML5</w:t>
        </w:r>
        <w:r w:rsidR="000041C9">
          <w:rPr>
            <w:noProof/>
            <w:webHidden/>
          </w:rPr>
          <w:tab/>
        </w:r>
        <w:r w:rsidR="000041C9">
          <w:rPr>
            <w:noProof/>
            <w:webHidden/>
          </w:rPr>
          <w:fldChar w:fldCharType="begin"/>
        </w:r>
        <w:r w:rsidR="000041C9">
          <w:rPr>
            <w:noProof/>
            <w:webHidden/>
          </w:rPr>
          <w:instrText xml:space="preserve"> PAGEREF _Toc232072111 \h </w:instrText>
        </w:r>
        <w:r w:rsidR="000041C9">
          <w:rPr>
            <w:noProof/>
            <w:webHidden/>
          </w:rPr>
        </w:r>
        <w:r w:rsidR="000041C9">
          <w:rPr>
            <w:noProof/>
            <w:webHidden/>
          </w:rPr>
          <w:fldChar w:fldCharType="separate"/>
        </w:r>
        <w:r w:rsidR="000041C9">
          <w:rPr>
            <w:noProof/>
            <w:webHidden/>
          </w:rPr>
          <w:t>6</w:t>
        </w:r>
        <w:r w:rsidR="000041C9">
          <w:rPr>
            <w:noProof/>
            <w:webHidden/>
          </w:rPr>
          <w:fldChar w:fldCharType="end"/>
        </w:r>
      </w:hyperlink>
    </w:p>
    <w:p w14:paraId="0E43BB55" w14:textId="33A6E442" w:rsidR="000041C9" w:rsidRDefault="009211A8">
      <w:pPr>
        <w:pStyle w:val="TOC3"/>
        <w:tabs>
          <w:tab w:val="right" w:leader="dot" w:pos="8778"/>
        </w:tabs>
        <w:rPr>
          <w:rFonts w:asciiTheme="minorHAnsi" w:eastAsiaTheme="minorEastAsia" w:hAnsiTheme="minorHAnsi"/>
          <w:noProof/>
          <w:sz w:val="22"/>
        </w:rPr>
      </w:pPr>
      <w:hyperlink w:anchor="_Toc232072112" w:history="1">
        <w:r w:rsidR="000041C9" w:rsidRPr="009A1669">
          <w:rPr>
            <w:rStyle w:val="Hyperlink"/>
            <w:noProof/>
          </w:rPr>
          <w:t>2.2.2 Cấu trúc trang web</w:t>
        </w:r>
        <w:r w:rsidR="000041C9">
          <w:rPr>
            <w:noProof/>
            <w:webHidden/>
          </w:rPr>
          <w:tab/>
        </w:r>
        <w:r w:rsidR="000041C9">
          <w:rPr>
            <w:noProof/>
            <w:webHidden/>
          </w:rPr>
          <w:fldChar w:fldCharType="begin"/>
        </w:r>
        <w:r w:rsidR="000041C9">
          <w:rPr>
            <w:noProof/>
            <w:webHidden/>
          </w:rPr>
          <w:instrText xml:space="preserve"> PAGEREF _Toc232072112 \h </w:instrText>
        </w:r>
        <w:r w:rsidR="000041C9">
          <w:rPr>
            <w:noProof/>
            <w:webHidden/>
          </w:rPr>
        </w:r>
        <w:r w:rsidR="000041C9">
          <w:rPr>
            <w:noProof/>
            <w:webHidden/>
          </w:rPr>
          <w:fldChar w:fldCharType="separate"/>
        </w:r>
        <w:r w:rsidR="000041C9">
          <w:rPr>
            <w:noProof/>
            <w:webHidden/>
          </w:rPr>
          <w:t>6</w:t>
        </w:r>
        <w:r w:rsidR="000041C9">
          <w:rPr>
            <w:noProof/>
            <w:webHidden/>
          </w:rPr>
          <w:fldChar w:fldCharType="end"/>
        </w:r>
      </w:hyperlink>
    </w:p>
    <w:p w14:paraId="577655FD" w14:textId="0D333B14" w:rsidR="000041C9" w:rsidRDefault="009211A8">
      <w:pPr>
        <w:pStyle w:val="TOC3"/>
        <w:tabs>
          <w:tab w:val="right" w:leader="dot" w:pos="8778"/>
        </w:tabs>
        <w:rPr>
          <w:rFonts w:asciiTheme="minorHAnsi" w:eastAsiaTheme="minorEastAsia" w:hAnsiTheme="minorHAnsi"/>
          <w:noProof/>
          <w:sz w:val="22"/>
        </w:rPr>
      </w:pPr>
      <w:hyperlink w:anchor="_Toc232072113" w:history="1">
        <w:r w:rsidR="000041C9" w:rsidRPr="009A1669">
          <w:rPr>
            <w:rStyle w:val="Hyperlink"/>
            <w:noProof/>
          </w:rPr>
          <w:t>2.2.3 Vai trò  của HTML</w:t>
        </w:r>
        <w:r w:rsidR="000041C9">
          <w:rPr>
            <w:noProof/>
            <w:webHidden/>
          </w:rPr>
          <w:tab/>
        </w:r>
        <w:r w:rsidR="000041C9">
          <w:rPr>
            <w:noProof/>
            <w:webHidden/>
          </w:rPr>
          <w:fldChar w:fldCharType="begin"/>
        </w:r>
        <w:r w:rsidR="000041C9">
          <w:rPr>
            <w:noProof/>
            <w:webHidden/>
          </w:rPr>
          <w:instrText xml:space="preserve"> PAGEREF _Toc232072113 \h </w:instrText>
        </w:r>
        <w:r w:rsidR="000041C9">
          <w:rPr>
            <w:noProof/>
            <w:webHidden/>
          </w:rPr>
        </w:r>
        <w:r w:rsidR="000041C9">
          <w:rPr>
            <w:noProof/>
            <w:webHidden/>
          </w:rPr>
          <w:fldChar w:fldCharType="separate"/>
        </w:r>
        <w:r w:rsidR="000041C9">
          <w:rPr>
            <w:noProof/>
            <w:webHidden/>
          </w:rPr>
          <w:t>7</w:t>
        </w:r>
        <w:r w:rsidR="000041C9">
          <w:rPr>
            <w:noProof/>
            <w:webHidden/>
          </w:rPr>
          <w:fldChar w:fldCharType="end"/>
        </w:r>
      </w:hyperlink>
    </w:p>
    <w:p w14:paraId="71CDA7E5" w14:textId="14D1A4A3" w:rsidR="000041C9" w:rsidRDefault="009211A8">
      <w:pPr>
        <w:pStyle w:val="TOC2"/>
        <w:tabs>
          <w:tab w:val="right" w:leader="dot" w:pos="8778"/>
        </w:tabs>
        <w:rPr>
          <w:rFonts w:asciiTheme="minorHAnsi" w:eastAsiaTheme="minorEastAsia" w:hAnsiTheme="minorHAnsi"/>
          <w:noProof/>
          <w:sz w:val="22"/>
        </w:rPr>
      </w:pPr>
      <w:hyperlink w:anchor="_Toc232072114" w:history="1">
        <w:r w:rsidR="000041C9" w:rsidRPr="009A1669">
          <w:rPr>
            <w:rStyle w:val="Hyperlink"/>
            <w:noProof/>
          </w:rPr>
          <w:t>2.3 Ngôn ngữ CSS</w:t>
        </w:r>
        <w:r w:rsidR="000041C9">
          <w:rPr>
            <w:noProof/>
            <w:webHidden/>
          </w:rPr>
          <w:tab/>
        </w:r>
        <w:r w:rsidR="000041C9">
          <w:rPr>
            <w:noProof/>
            <w:webHidden/>
          </w:rPr>
          <w:fldChar w:fldCharType="begin"/>
        </w:r>
        <w:r w:rsidR="000041C9">
          <w:rPr>
            <w:noProof/>
            <w:webHidden/>
          </w:rPr>
          <w:instrText xml:space="preserve"> PAGEREF _Toc232072114 \h </w:instrText>
        </w:r>
        <w:r w:rsidR="000041C9">
          <w:rPr>
            <w:noProof/>
            <w:webHidden/>
          </w:rPr>
        </w:r>
        <w:r w:rsidR="000041C9">
          <w:rPr>
            <w:noProof/>
            <w:webHidden/>
          </w:rPr>
          <w:fldChar w:fldCharType="separate"/>
        </w:r>
        <w:r w:rsidR="000041C9">
          <w:rPr>
            <w:noProof/>
            <w:webHidden/>
          </w:rPr>
          <w:t>7</w:t>
        </w:r>
        <w:r w:rsidR="000041C9">
          <w:rPr>
            <w:noProof/>
            <w:webHidden/>
          </w:rPr>
          <w:fldChar w:fldCharType="end"/>
        </w:r>
      </w:hyperlink>
    </w:p>
    <w:p w14:paraId="79AEE5FD" w14:textId="1C7B23E5" w:rsidR="000041C9" w:rsidRDefault="009211A8">
      <w:pPr>
        <w:pStyle w:val="TOC3"/>
        <w:tabs>
          <w:tab w:val="right" w:leader="dot" w:pos="8778"/>
        </w:tabs>
        <w:rPr>
          <w:rFonts w:asciiTheme="minorHAnsi" w:eastAsiaTheme="minorEastAsia" w:hAnsiTheme="minorHAnsi"/>
          <w:noProof/>
          <w:sz w:val="22"/>
        </w:rPr>
      </w:pPr>
      <w:hyperlink w:anchor="_Toc232072115" w:history="1">
        <w:r w:rsidR="000041C9" w:rsidRPr="009A1669">
          <w:rPr>
            <w:rStyle w:val="Hyperlink"/>
            <w:noProof/>
          </w:rPr>
          <w:t>2.3.1 Khái niệm CSS3</w:t>
        </w:r>
        <w:r w:rsidR="000041C9">
          <w:rPr>
            <w:noProof/>
            <w:webHidden/>
          </w:rPr>
          <w:tab/>
        </w:r>
        <w:r w:rsidR="000041C9">
          <w:rPr>
            <w:noProof/>
            <w:webHidden/>
          </w:rPr>
          <w:fldChar w:fldCharType="begin"/>
        </w:r>
        <w:r w:rsidR="000041C9">
          <w:rPr>
            <w:noProof/>
            <w:webHidden/>
          </w:rPr>
          <w:instrText xml:space="preserve"> PAGEREF _Toc232072115 \h </w:instrText>
        </w:r>
        <w:r w:rsidR="000041C9">
          <w:rPr>
            <w:noProof/>
            <w:webHidden/>
          </w:rPr>
        </w:r>
        <w:r w:rsidR="000041C9">
          <w:rPr>
            <w:noProof/>
            <w:webHidden/>
          </w:rPr>
          <w:fldChar w:fldCharType="separate"/>
        </w:r>
        <w:r w:rsidR="000041C9">
          <w:rPr>
            <w:noProof/>
            <w:webHidden/>
          </w:rPr>
          <w:t>7</w:t>
        </w:r>
        <w:r w:rsidR="000041C9">
          <w:rPr>
            <w:noProof/>
            <w:webHidden/>
          </w:rPr>
          <w:fldChar w:fldCharType="end"/>
        </w:r>
      </w:hyperlink>
    </w:p>
    <w:p w14:paraId="45BA0708" w14:textId="0A188068" w:rsidR="000041C9" w:rsidRDefault="009211A8">
      <w:pPr>
        <w:pStyle w:val="TOC3"/>
        <w:tabs>
          <w:tab w:val="right" w:leader="dot" w:pos="8778"/>
        </w:tabs>
        <w:rPr>
          <w:rFonts w:asciiTheme="minorHAnsi" w:eastAsiaTheme="minorEastAsia" w:hAnsiTheme="minorHAnsi"/>
          <w:noProof/>
          <w:sz w:val="22"/>
        </w:rPr>
      </w:pPr>
      <w:hyperlink w:anchor="_Toc232072116" w:history="1">
        <w:r w:rsidR="000041C9" w:rsidRPr="009A1669">
          <w:rPr>
            <w:rStyle w:val="Hyperlink"/>
            <w:noProof/>
          </w:rPr>
          <w:t>2.3.2 Bố cục và định dạng giao diện</w:t>
        </w:r>
        <w:r w:rsidR="000041C9">
          <w:rPr>
            <w:noProof/>
            <w:webHidden/>
          </w:rPr>
          <w:tab/>
        </w:r>
        <w:r w:rsidR="000041C9">
          <w:rPr>
            <w:noProof/>
            <w:webHidden/>
          </w:rPr>
          <w:fldChar w:fldCharType="begin"/>
        </w:r>
        <w:r w:rsidR="000041C9">
          <w:rPr>
            <w:noProof/>
            <w:webHidden/>
          </w:rPr>
          <w:instrText xml:space="preserve"> PAGEREF _Toc232072116 \h </w:instrText>
        </w:r>
        <w:r w:rsidR="000041C9">
          <w:rPr>
            <w:noProof/>
            <w:webHidden/>
          </w:rPr>
        </w:r>
        <w:r w:rsidR="000041C9">
          <w:rPr>
            <w:noProof/>
            <w:webHidden/>
          </w:rPr>
          <w:fldChar w:fldCharType="separate"/>
        </w:r>
        <w:r w:rsidR="000041C9">
          <w:rPr>
            <w:noProof/>
            <w:webHidden/>
          </w:rPr>
          <w:t>8</w:t>
        </w:r>
        <w:r w:rsidR="000041C9">
          <w:rPr>
            <w:noProof/>
            <w:webHidden/>
          </w:rPr>
          <w:fldChar w:fldCharType="end"/>
        </w:r>
      </w:hyperlink>
    </w:p>
    <w:p w14:paraId="0CAC9BF2" w14:textId="238C715F" w:rsidR="000041C9" w:rsidRDefault="009211A8">
      <w:pPr>
        <w:pStyle w:val="TOC3"/>
        <w:tabs>
          <w:tab w:val="right" w:leader="dot" w:pos="8778"/>
        </w:tabs>
        <w:rPr>
          <w:rFonts w:asciiTheme="minorHAnsi" w:eastAsiaTheme="minorEastAsia" w:hAnsiTheme="minorHAnsi"/>
          <w:noProof/>
          <w:sz w:val="22"/>
        </w:rPr>
      </w:pPr>
      <w:hyperlink w:anchor="_Toc232072117" w:history="1">
        <w:r w:rsidR="000041C9" w:rsidRPr="009A1669">
          <w:rPr>
            <w:rStyle w:val="Hyperlink"/>
            <w:noProof/>
          </w:rPr>
          <w:t>2.3.3 Responsive Web Design</w:t>
        </w:r>
        <w:r w:rsidR="000041C9">
          <w:rPr>
            <w:noProof/>
            <w:webHidden/>
          </w:rPr>
          <w:tab/>
        </w:r>
        <w:r w:rsidR="000041C9">
          <w:rPr>
            <w:noProof/>
            <w:webHidden/>
          </w:rPr>
          <w:fldChar w:fldCharType="begin"/>
        </w:r>
        <w:r w:rsidR="000041C9">
          <w:rPr>
            <w:noProof/>
            <w:webHidden/>
          </w:rPr>
          <w:instrText xml:space="preserve"> PAGEREF _Toc232072117 \h </w:instrText>
        </w:r>
        <w:r w:rsidR="000041C9">
          <w:rPr>
            <w:noProof/>
            <w:webHidden/>
          </w:rPr>
        </w:r>
        <w:r w:rsidR="000041C9">
          <w:rPr>
            <w:noProof/>
            <w:webHidden/>
          </w:rPr>
          <w:fldChar w:fldCharType="separate"/>
        </w:r>
        <w:r w:rsidR="000041C9">
          <w:rPr>
            <w:noProof/>
            <w:webHidden/>
          </w:rPr>
          <w:t>9</w:t>
        </w:r>
        <w:r w:rsidR="000041C9">
          <w:rPr>
            <w:noProof/>
            <w:webHidden/>
          </w:rPr>
          <w:fldChar w:fldCharType="end"/>
        </w:r>
      </w:hyperlink>
    </w:p>
    <w:p w14:paraId="54E744D1" w14:textId="3FB75BF4" w:rsidR="000041C9" w:rsidRDefault="009211A8">
      <w:pPr>
        <w:pStyle w:val="TOC2"/>
        <w:tabs>
          <w:tab w:val="right" w:leader="dot" w:pos="8778"/>
        </w:tabs>
        <w:rPr>
          <w:rFonts w:asciiTheme="minorHAnsi" w:eastAsiaTheme="minorEastAsia" w:hAnsiTheme="minorHAnsi"/>
          <w:noProof/>
          <w:sz w:val="22"/>
        </w:rPr>
      </w:pPr>
      <w:hyperlink w:anchor="_Toc232072118" w:history="1">
        <w:r w:rsidR="000041C9" w:rsidRPr="009A1669">
          <w:rPr>
            <w:rStyle w:val="Hyperlink"/>
            <w:noProof/>
          </w:rPr>
          <w:t>2.4 Ngôn ngữ JavaScript</w:t>
        </w:r>
        <w:r w:rsidR="000041C9">
          <w:rPr>
            <w:noProof/>
            <w:webHidden/>
          </w:rPr>
          <w:tab/>
        </w:r>
        <w:r w:rsidR="000041C9">
          <w:rPr>
            <w:noProof/>
            <w:webHidden/>
          </w:rPr>
          <w:fldChar w:fldCharType="begin"/>
        </w:r>
        <w:r w:rsidR="000041C9">
          <w:rPr>
            <w:noProof/>
            <w:webHidden/>
          </w:rPr>
          <w:instrText xml:space="preserve"> PAGEREF _Toc232072118 \h </w:instrText>
        </w:r>
        <w:r w:rsidR="000041C9">
          <w:rPr>
            <w:noProof/>
            <w:webHidden/>
          </w:rPr>
        </w:r>
        <w:r w:rsidR="000041C9">
          <w:rPr>
            <w:noProof/>
            <w:webHidden/>
          </w:rPr>
          <w:fldChar w:fldCharType="separate"/>
        </w:r>
        <w:r w:rsidR="000041C9">
          <w:rPr>
            <w:noProof/>
            <w:webHidden/>
          </w:rPr>
          <w:t>10</w:t>
        </w:r>
        <w:r w:rsidR="000041C9">
          <w:rPr>
            <w:noProof/>
            <w:webHidden/>
          </w:rPr>
          <w:fldChar w:fldCharType="end"/>
        </w:r>
      </w:hyperlink>
    </w:p>
    <w:p w14:paraId="4747DEB7" w14:textId="3D38C926" w:rsidR="000041C9" w:rsidRDefault="009211A8">
      <w:pPr>
        <w:pStyle w:val="TOC3"/>
        <w:tabs>
          <w:tab w:val="right" w:leader="dot" w:pos="8778"/>
        </w:tabs>
        <w:rPr>
          <w:rFonts w:asciiTheme="minorHAnsi" w:eastAsiaTheme="minorEastAsia" w:hAnsiTheme="minorHAnsi"/>
          <w:noProof/>
          <w:sz w:val="22"/>
        </w:rPr>
      </w:pPr>
      <w:hyperlink w:anchor="_Toc232072119" w:history="1">
        <w:r w:rsidR="000041C9" w:rsidRPr="009A1669">
          <w:rPr>
            <w:rStyle w:val="Hyperlink"/>
            <w:noProof/>
          </w:rPr>
          <w:t>2.4.1 Khái niệm JavaScript</w:t>
        </w:r>
        <w:r w:rsidR="000041C9">
          <w:rPr>
            <w:noProof/>
            <w:webHidden/>
          </w:rPr>
          <w:tab/>
        </w:r>
        <w:r w:rsidR="000041C9">
          <w:rPr>
            <w:noProof/>
            <w:webHidden/>
          </w:rPr>
          <w:fldChar w:fldCharType="begin"/>
        </w:r>
        <w:r w:rsidR="000041C9">
          <w:rPr>
            <w:noProof/>
            <w:webHidden/>
          </w:rPr>
          <w:instrText xml:space="preserve"> PAGEREF _Toc232072119 \h </w:instrText>
        </w:r>
        <w:r w:rsidR="000041C9">
          <w:rPr>
            <w:noProof/>
            <w:webHidden/>
          </w:rPr>
        </w:r>
        <w:r w:rsidR="000041C9">
          <w:rPr>
            <w:noProof/>
            <w:webHidden/>
          </w:rPr>
          <w:fldChar w:fldCharType="separate"/>
        </w:r>
        <w:r w:rsidR="000041C9">
          <w:rPr>
            <w:noProof/>
            <w:webHidden/>
          </w:rPr>
          <w:t>10</w:t>
        </w:r>
        <w:r w:rsidR="000041C9">
          <w:rPr>
            <w:noProof/>
            <w:webHidden/>
          </w:rPr>
          <w:fldChar w:fldCharType="end"/>
        </w:r>
      </w:hyperlink>
    </w:p>
    <w:p w14:paraId="2B37F5B0" w14:textId="09E9F149" w:rsidR="000041C9" w:rsidRDefault="009211A8">
      <w:pPr>
        <w:pStyle w:val="TOC3"/>
        <w:tabs>
          <w:tab w:val="right" w:leader="dot" w:pos="8778"/>
        </w:tabs>
        <w:rPr>
          <w:rFonts w:asciiTheme="minorHAnsi" w:eastAsiaTheme="minorEastAsia" w:hAnsiTheme="minorHAnsi"/>
          <w:noProof/>
          <w:sz w:val="22"/>
        </w:rPr>
      </w:pPr>
      <w:hyperlink w:anchor="_Toc232072120" w:history="1">
        <w:r w:rsidR="000041C9" w:rsidRPr="009A1669">
          <w:rPr>
            <w:rStyle w:val="Hyperlink"/>
            <w:noProof/>
          </w:rPr>
          <w:t>2.4.2 Xử lý sự kiện</w:t>
        </w:r>
        <w:r w:rsidR="000041C9">
          <w:rPr>
            <w:noProof/>
            <w:webHidden/>
          </w:rPr>
          <w:tab/>
        </w:r>
        <w:r w:rsidR="000041C9">
          <w:rPr>
            <w:noProof/>
            <w:webHidden/>
          </w:rPr>
          <w:fldChar w:fldCharType="begin"/>
        </w:r>
        <w:r w:rsidR="000041C9">
          <w:rPr>
            <w:noProof/>
            <w:webHidden/>
          </w:rPr>
          <w:instrText xml:space="preserve"> PAGEREF _Toc232072120 \h </w:instrText>
        </w:r>
        <w:r w:rsidR="000041C9">
          <w:rPr>
            <w:noProof/>
            <w:webHidden/>
          </w:rPr>
        </w:r>
        <w:r w:rsidR="000041C9">
          <w:rPr>
            <w:noProof/>
            <w:webHidden/>
          </w:rPr>
          <w:fldChar w:fldCharType="separate"/>
        </w:r>
        <w:r w:rsidR="000041C9">
          <w:rPr>
            <w:noProof/>
            <w:webHidden/>
          </w:rPr>
          <w:t>10</w:t>
        </w:r>
        <w:r w:rsidR="000041C9">
          <w:rPr>
            <w:noProof/>
            <w:webHidden/>
          </w:rPr>
          <w:fldChar w:fldCharType="end"/>
        </w:r>
      </w:hyperlink>
    </w:p>
    <w:p w14:paraId="1CD9274C" w14:textId="72DF4A3C" w:rsidR="000041C9" w:rsidRDefault="009211A8">
      <w:pPr>
        <w:pStyle w:val="TOC3"/>
        <w:tabs>
          <w:tab w:val="right" w:leader="dot" w:pos="8778"/>
        </w:tabs>
        <w:rPr>
          <w:rFonts w:asciiTheme="minorHAnsi" w:eastAsiaTheme="minorEastAsia" w:hAnsiTheme="minorHAnsi"/>
          <w:noProof/>
          <w:sz w:val="22"/>
        </w:rPr>
      </w:pPr>
      <w:hyperlink w:anchor="_Toc232072121" w:history="1">
        <w:r w:rsidR="000041C9" w:rsidRPr="009A1669">
          <w:rPr>
            <w:rStyle w:val="Hyperlink"/>
            <w:noProof/>
          </w:rPr>
          <w:t>2.4.3 Tương tác người dùng</w:t>
        </w:r>
        <w:r w:rsidR="000041C9">
          <w:rPr>
            <w:noProof/>
            <w:webHidden/>
          </w:rPr>
          <w:tab/>
        </w:r>
        <w:r w:rsidR="000041C9">
          <w:rPr>
            <w:noProof/>
            <w:webHidden/>
          </w:rPr>
          <w:fldChar w:fldCharType="begin"/>
        </w:r>
        <w:r w:rsidR="000041C9">
          <w:rPr>
            <w:noProof/>
            <w:webHidden/>
          </w:rPr>
          <w:instrText xml:space="preserve"> PAGEREF _Toc232072121 \h </w:instrText>
        </w:r>
        <w:r w:rsidR="000041C9">
          <w:rPr>
            <w:noProof/>
            <w:webHidden/>
          </w:rPr>
        </w:r>
        <w:r w:rsidR="000041C9">
          <w:rPr>
            <w:noProof/>
            <w:webHidden/>
          </w:rPr>
          <w:fldChar w:fldCharType="separate"/>
        </w:r>
        <w:r w:rsidR="000041C9">
          <w:rPr>
            <w:noProof/>
            <w:webHidden/>
          </w:rPr>
          <w:t>11</w:t>
        </w:r>
        <w:r w:rsidR="000041C9">
          <w:rPr>
            <w:noProof/>
            <w:webHidden/>
          </w:rPr>
          <w:fldChar w:fldCharType="end"/>
        </w:r>
      </w:hyperlink>
    </w:p>
    <w:p w14:paraId="51C55797" w14:textId="620813E3" w:rsidR="000041C9" w:rsidRDefault="009211A8">
      <w:pPr>
        <w:pStyle w:val="TOC1"/>
        <w:tabs>
          <w:tab w:val="right" w:leader="dot" w:pos="8778"/>
        </w:tabs>
        <w:rPr>
          <w:rFonts w:asciiTheme="minorHAnsi" w:eastAsiaTheme="minorEastAsia" w:hAnsiTheme="minorHAnsi"/>
          <w:noProof/>
          <w:sz w:val="22"/>
        </w:rPr>
      </w:pPr>
      <w:hyperlink w:anchor="_Toc232072122" w:history="1">
        <w:r w:rsidR="000041C9" w:rsidRPr="009A1669">
          <w:rPr>
            <w:rStyle w:val="Hyperlink"/>
            <w:noProof/>
          </w:rPr>
          <w:t>CHƯƠNG 3. CHƯƠNG 3. Phân tích thiết kế hệ thống</w:t>
        </w:r>
        <w:r w:rsidR="000041C9">
          <w:rPr>
            <w:noProof/>
            <w:webHidden/>
          </w:rPr>
          <w:tab/>
        </w:r>
        <w:r w:rsidR="000041C9">
          <w:rPr>
            <w:noProof/>
            <w:webHidden/>
          </w:rPr>
          <w:fldChar w:fldCharType="begin"/>
        </w:r>
        <w:r w:rsidR="000041C9">
          <w:rPr>
            <w:noProof/>
            <w:webHidden/>
          </w:rPr>
          <w:instrText xml:space="preserve"> PAGEREF _Toc232072122 \h </w:instrText>
        </w:r>
        <w:r w:rsidR="000041C9">
          <w:rPr>
            <w:noProof/>
            <w:webHidden/>
          </w:rPr>
        </w:r>
        <w:r w:rsidR="000041C9">
          <w:rPr>
            <w:noProof/>
            <w:webHidden/>
          </w:rPr>
          <w:fldChar w:fldCharType="separate"/>
        </w:r>
        <w:r w:rsidR="000041C9">
          <w:rPr>
            <w:noProof/>
            <w:webHidden/>
          </w:rPr>
          <w:t>14</w:t>
        </w:r>
        <w:r w:rsidR="000041C9">
          <w:rPr>
            <w:noProof/>
            <w:webHidden/>
          </w:rPr>
          <w:fldChar w:fldCharType="end"/>
        </w:r>
      </w:hyperlink>
    </w:p>
    <w:p w14:paraId="1ABE128D" w14:textId="354FD294" w:rsidR="000041C9" w:rsidRDefault="009211A8">
      <w:pPr>
        <w:pStyle w:val="TOC2"/>
        <w:tabs>
          <w:tab w:val="right" w:leader="dot" w:pos="8778"/>
        </w:tabs>
        <w:rPr>
          <w:rFonts w:asciiTheme="minorHAnsi" w:eastAsiaTheme="minorEastAsia" w:hAnsiTheme="minorHAnsi"/>
          <w:noProof/>
          <w:sz w:val="22"/>
        </w:rPr>
      </w:pPr>
      <w:hyperlink w:anchor="_Toc232072123" w:history="1">
        <w:r w:rsidR="000041C9" w:rsidRPr="009A1669">
          <w:rPr>
            <w:rStyle w:val="Hyperlink"/>
            <w:noProof/>
          </w:rPr>
          <w:t>3.1 Mô tả vấn đề</w:t>
        </w:r>
        <w:r w:rsidR="000041C9">
          <w:rPr>
            <w:noProof/>
            <w:webHidden/>
          </w:rPr>
          <w:tab/>
        </w:r>
        <w:r w:rsidR="000041C9">
          <w:rPr>
            <w:noProof/>
            <w:webHidden/>
          </w:rPr>
          <w:fldChar w:fldCharType="begin"/>
        </w:r>
        <w:r w:rsidR="000041C9">
          <w:rPr>
            <w:noProof/>
            <w:webHidden/>
          </w:rPr>
          <w:instrText xml:space="preserve"> PAGEREF _Toc232072123 \h </w:instrText>
        </w:r>
        <w:r w:rsidR="000041C9">
          <w:rPr>
            <w:noProof/>
            <w:webHidden/>
          </w:rPr>
        </w:r>
        <w:r w:rsidR="000041C9">
          <w:rPr>
            <w:noProof/>
            <w:webHidden/>
          </w:rPr>
          <w:fldChar w:fldCharType="separate"/>
        </w:r>
        <w:r w:rsidR="000041C9">
          <w:rPr>
            <w:noProof/>
            <w:webHidden/>
          </w:rPr>
          <w:t>14</w:t>
        </w:r>
        <w:r w:rsidR="000041C9">
          <w:rPr>
            <w:noProof/>
            <w:webHidden/>
          </w:rPr>
          <w:fldChar w:fldCharType="end"/>
        </w:r>
      </w:hyperlink>
    </w:p>
    <w:p w14:paraId="08DA64C5" w14:textId="38B60E6B" w:rsidR="000041C9" w:rsidRDefault="009211A8">
      <w:pPr>
        <w:pStyle w:val="TOC2"/>
        <w:tabs>
          <w:tab w:val="right" w:leader="dot" w:pos="8778"/>
        </w:tabs>
        <w:rPr>
          <w:rFonts w:asciiTheme="minorHAnsi" w:eastAsiaTheme="minorEastAsia" w:hAnsiTheme="minorHAnsi"/>
          <w:noProof/>
          <w:sz w:val="22"/>
        </w:rPr>
      </w:pPr>
      <w:hyperlink w:anchor="_Toc232072124" w:history="1">
        <w:r w:rsidR="000041C9" w:rsidRPr="009A1669">
          <w:rPr>
            <w:rStyle w:val="Hyperlink"/>
            <w:noProof/>
          </w:rPr>
          <w:t>3.2 Đặc tả yêu cầu hệ thống</w:t>
        </w:r>
        <w:r w:rsidR="000041C9">
          <w:rPr>
            <w:noProof/>
            <w:webHidden/>
          </w:rPr>
          <w:tab/>
        </w:r>
        <w:r w:rsidR="000041C9">
          <w:rPr>
            <w:noProof/>
            <w:webHidden/>
          </w:rPr>
          <w:fldChar w:fldCharType="begin"/>
        </w:r>
        <w:r w:rsidR="000041C9">
          <w:rPr>
            <w:noProof/>
            <w:webHidden/>
          </w:rPr>
          <w:instrText xml:space="preserve"> PAGEREF _Toc232072124 \h </w:instrText>
        </w:r>
        <w:r w:rsidR="000041C9">
          <w:rPr>
            <w:noProof/>
            <w:webHidden/>
          </w:rPr>
        </w:r>
        <w:r w:rsidR="000041C9">
          <w:rPr>
            <w:noProof/>
            <w:webHidden/>
          </w:rPr>
          <w:fldChar w:fldCharType="separate"/>
        </w:r>
        <w:r w:rsidR="000041C9">
          <w:rPr>
            <w:noProof/>
            <w:webHidden/>
          </w:rPr>
          <w:t>14</w:t>
        </w:r>
        <w:r w:rsidR="000041C9">
          <w:rPr>
            <w:noProof/>
            <w:webHidden/>
          </w:rPr>
          <w:fldChar w:fldCharType="end"/>
        </w:r>
      </w:hyperlink>
    </w:p>
    <w:p w14:paraId="3D58A039" w14:textId="370E910C" w:rsidR="000041C9" w:rsidRDefault="009211A8">
      <w:pPr>
        <w:pStyle w:val="TOC3"/>
        <w:tabs>
          <w:tab w:val="right" w:leader="dot" w:pos="8778"/>
        </w:tabs>
        <w:rPr>
          <w:rFonts w:asciiTheme="minorHAnsi" w:eastAsiaTheme="minorEastAsia" w:hAnsiTheme="minorHAnsi"/>
          <w:noProof/>
          <w:sz w:val="22"/>
        </w:rPr>
      </w:pPr>
      <w:hyperlink w:anchor="_Toc232072125" w:history="1">
        <w:r w:rsidR="000041C9" w:rsidRPr="009A1669">
          <w:rPr>
            <w:rStyle w:val="Hyperlink"/>
            <w:noProof/>
          </w:rPr>
          <w:t>3.2.1 Yêu cầu chức năng</w:t>
        </w:r>
        <w:r w:rsidR="000041C9">
          <w:rPr>
            <w:noProof/>
            <w:webHidden/>
          </w:rPr>
          <w:tab/>
        </w:r>
        <w:r w:rsidR="000041C9">
          <w:rPr>
            <w:noProof/>
            <w:webHidden/>
          </w:rPr>
          <w:fldChar w:fldCharType="begin"/>
        </w:r>
        <w:r w:rsidR="000041C9">
          <w:rPr>
            <w:noProof/>
            <w:webHidden/>
          </w:rPr>
          <w:instrText xml:space="preserve"> PAGEREF _Toc232072125 \h </w:instrText>
        </w:r>
        <w:r w:rsidR="000041C9">
          <w:rPr>
            <w:noProof/>
            <w:webHidden/>
          </w:rPr>
        </w:r>
        <w:r w:rsidR="000041C9">
          <w:rPr>
            <w:noProof/>
            <w:webHidden/>
          </w:rPr>
          <w:fldChar w:fldCharType="separate"/>
        </w:r>
        <w:r w:rsidR="000041C9">
          <w:rPr>
            <w:noProof/>
            <w:webHidden/>
          </w:rPr>
          <w:t>14</w:t>
        </w:r>
        <w:r w:rsidR="000041C9">
          <w:rPr>
            <w:noProof/>
            <w:webHidden/>
          </w:rPr>
          <w:fldChar w:fldCharType="end"/>
        </w:r>
      </w:hyperlink>
    </w:p>
    <w:p w14:paraId="0C078F90" w14:textId="1655B0A1" w:rsidR="000041C9" w:rsidRDefault="009211A8">
      <w:pPr>
        <w:pStyle w:val="TOC3"/>
        <w:tabs>
          <w:tab w:val="right" w:leader="dot" w:pos="8778"/>
        </w:tabs>
        <w:rPr>
          <w:rFonts w:asciiTheme="minorHAnsi" w:eastAsiaTheme="minorEastAsia" w:hAnsiTheme="minorHAnsi"/>
          <w:noProof/>
          <w:sz w:val="22"/>
        </w:rPr>
      </w:pPr>
      <w:hyperlink w:anchor="_Toc232072126" w:history="1">
        <w:r w:rsidR="000041C9" w:rsidRPr="009A1669">
          <w:rPr>
            <w:rStyle w:val="Hyperlink"/>
            <w:noProof/>
          </w:rPr>
          <w:t>3.2.2 Yêu cầu phi chức năng</w:t>
        </w:r>
        <w:r w:rsidR="000041C9">
          <w:rPr>
            <w:noProof/>
            <w:webHidden/>
          </w:rPr>
          <w:tab/>
        </w:r>
        <w:r w:rsidR="000041C9">
          <w:rPr>
            <w:noProof/>
            <w:webHidden/>
          </w:rPr>
          <w:fldChar w:fldCharType="begin"/>
        </w:r>
        <w:r w:rsidR="000041C9">
          <w:rPr>
            <w:noProof/>
            <w:webHidden/>
          </w:rPr>
          <w:instrText xml:space="preserve"> PAGEREF _Toc232072126 \h </w:instrText>
        </w:r>
        <w:r w:rsidR="000041C9">
          <w:rPr>
            <w:noProof/>
            <w:webHidden/>
          </w:rPr>
        </w:r>
        <w:r w:rsidR="000041C9">
          <w:rPr>
            <w:noProof/>
            <w:webHidden/>
          </w:rPr>
          <w:fldChar w:fldCharType="separate"/>
        </w:r>
        <w:r w:rsidR="000041C9">
          <w:rPr>
            <w:noProof/>
            <w:webHidden/>
          </w:rPr>
          <w:t>15</w:t>
        </w:r>
        <w:r w:rsidR="000041C9">
          <w:rPr>
            <w:noProof/>
            <w:webHidden/>
          </w:rPr>
          <w:fldChar w:fldCharType="end"/>
        </w:r>
      </w:hyperlink>
    </w:p>
    <w:p w14:paraId="191B4D86" w14:textId="355942D0" w:rsidR="000041C9" w:rsidRDefault="009211A8">
      <w:pPr>
        <w:pStyle w:val="TOC2"/>
        <w:tabs>
          <w:tab w:val="right" w:leader="dot" w:pos="8778"/>
        </w:tabs>
        <w:rPr>
          <w:rFonts w:asciiTheme="minorHAnsi" w:eastAsiaTheme="minorEastAsia" w:hAnsiTheme="minorHAnsi"/>
          <w:noProof/>
          <w:sz w:val="22"/>
        </w:rPr>
      </w:pPr>
      <w:hyperlink w:anchor="_Toc232072127" w:history="1">
        <w:r w:rsidR="000041C9" w:rsidRPr="009A1669">
          <w:rPr>
            <w:rStyle w:val="Hyperlink"/>
            <w:noProof/>
          </w:rPr>
          <w:t>3.3 Thiết kế dữ liệu</w:t>
        </w:r>
        <w:r w:rsidR="000041C9">
          <w:rPr>
            <w:noProof/>
            <w:webHidden/>
          </w:rPr>
          <w:tab/>
        </w:r>
        <w:r w:rsidR="000041C9">
          <w:rPr>
            <w:noProof/>
            <w:webHidden/>
          </w:rPr>
          <w:fldChar w:fldCharType="begin"/>
        </w:r>
        <w:r w:rsidR="000041C9">
          <w:rPr>
            <w:noProof/>
            <w:webHidden/>
          </w:rPr>
          <w:instrText xml:space="preserve"> PAGEREF _Toc232072127 \h </w:instrText>
        </w:r>
        <w:r w:rsidR="000041C9">
          <w:rPr>
            <w:noProof/>
            <w:webHidden/>
          </w:rPr>
        </w:r>
        <w:r w:rsidR="000041C9">
          <w:rPr>
            <w:noProof/>
            <w:webHidden/>
          </w:rPr>
          <w:fldChar w:fldCharType="separate"/>
        </w:r>
        <w:r w:rsidR="000041C9">
          <w:rPr>
            <w:noProof/>
            <w:webHidden/>
          </w:rPr>
          <w:t>16</w:t>
        </w:r>
        <w:r w:rsidR="000041C9">
          <w:rPr>
            <w:noProof/>
            <w:webHidden/>
          </w:rPr>
          <w:fldChar w:fldCharType="end"/>
        </w:r>
      </w:hyperlink>
    </w:p>
    <w:p w14:paraId="4779C8B9" w14:textId="7BA28168" w:rsidR="000041C9" w:rsidRDefault="009211A8">
      <w:pPr>
        <w:pStyle w:val="TOC3"/>
        <w:tabs>
          <w:tab w:val="right" w:leader="dot" w:pos="8778"/>
        </w:tabs>
        <w:rPr>
          <w:rFonts w:asciiTheme="minorHAnsi" w:eastAsiaTheme="minorEastAsia" w:hAnsiTheme="minorHAnsi"/>
          <w:noProof/>
          <w:sz w:val="22"/>
        </w:rPr>
      </w:pPr>
      <w:hyperlink w:anchor="_Toc232072128" w:history="1">
        <w:r w:rsidR="000041C9" w:rsidRPr="009A1669">
          <w:rPr>
            <w:rStyle w:val="Hyperlink"/>
            <w:noProof/>
          </w:rPr>
          <w:t>3.3.1 Kiến trúc hệ thống</w:t>
        </w:r>
        <w:r w:rsidR="000041C9">
          <w:rPr>
            <w:noProof/>
            <w:webHidden/>
          </w:rPr>
          <w:tab/>
        </w:r>
        <w:r w:rsidR="000041C9">
          <w:rPr>
            <w:noProof/>
            <w:webHidden/>
          </w:rPr>
          <w:fldChar w:fldCharType="begin"/>
        </w:r>
        <w:r w:rsidR="000041C9">
          <w:rPr>
            <w:noProof/>
            <w:webHidden/>
          </w:rPr>
          <w:instrText xml:space="preserve"> PAGEREF _Toc232072128 \h </w:instrText>
        </w:r>
        <w:r w:rsidR="000041C9">
          <w:rPr>
            <w:noProof/>
            <w:webHidden/>
          </w:rPr>
        </w:r>
        <w:r w:rsidR="000041C9">
          <w:rPr>
            <w:noProof/>
            <w:webHidden/>
          </w:rPr>
          <w:fldChar w:fldCharType="separate"/>
        </w:r>
        <w:r w:rsidR="000041C9">
          <w:rPr>
            <w:noProof/>
            <w:webHidden/>
          </w:rPr>
          <w:t>16</w:t>
        </w:r>
        <w:r w:rsidR="000041C9">
          <w:rPr>
            <w:noProof/>
            <w:webHidden/>
          </w:rPr>
          <w:fldChar w:fldCharType="end"/>
        </w:r>
      </w:hyperlink>
    </w:p>
    <w:p w14:paraId="26164025" w14:textId="26ADBE12" w:rsidR="000041C9" w:rsidRDefault="009211A8">
      <w:pPr>
        <w:pStyle w:val="TOC3"/>
        <w:tabs>
          <w:tab w:val="right" w:leader="dot" w:pos="8778"/>
        </w:tabs>
        <w:rPr>
          <w:rFonts w:asciiTheme="minorHAnsi" w:eastAsiaTheme="minorEastAsia" w:hAnsiTheme="minorHAnsi"/>
          <w:noProof/>
          <w:sz w:val="22"/>
        </w:rPr>
      </w:pPr>
      <w:hyperlink w:anchor="_Toc232072129" w:history="1">
        <w:r w:rsidR="000041C9" w:rsidRPr="009A1669">
          <w:rPr>
            <w:rStyle w:val="Hyperlink"/>
            <w:noProof/>
          </w:rPr>
          <w:t>3.3.2 Cấu trúc lưu trữ</w:t>
        </w:r>
        <w:r w:rsidR="000041C9">
          <w:rPr>
            <w:noProof/>
            <w:webHidden/>
          </w:rPr>
          <w:tab/>
        </w:r>
        <w:r w:rsidR="000041C9">
          <w:rPr>
            <w:noProof/>
            <w:webHidden/>
          </w:rPr>
          <w:fldChar w:fldCharType="begin"/>
        </w:r>
        <w:r w:rsidR="000041C9">
          <w:rPr>
            <w:noProof/>
            <w:webHidden/>
          </w:rPr>
          <w:instrText xml:space="preserve"> PAGEREF _Toc232072129 \h </w:instrText>
        </w:r>
        <w:r w:rsidR="000041C9">
          <w:rPr>
            <w:noProof/>
            <w:webHidden/>
          </w:rPr>
        </w:r>
        <w:r w:rsidR="000041C9">
          <w:rPr>
            <w:noProof/>
            <w:webHidden/>
          </w:rPr>
          <w:fldChar w:fldCharType="separate"/>
        </w:r>
        <w:r w:rsidR="000041C9">
          <w:rPr>
            <w:noProof/>
            <w:webHidden/>
          </w:rPr>
          <w:t>17</w:t>
        </w:r>
        <w:r w:rsidR="000041C9">
          <w:rPr>
            <w:noProof/>
            <w:webHidden/>
          </w:rPr>
          <w:fldChar w:fldCharType="end"/>
        </w:r>
      </w:hyperlink>
    </w:p>
    <w:p w14:paraId="3EA7843D" w14:textId="46A44BC3" w:rsidR="000041C9" w:rsidRDefault="009211A8">
      <w:pPr>
        <w:pStyle w:val="TOC3"/>
        <w:tabs>
          <w:tab w:val="right" w:leader="dot" w:pos="8778"/>
        </w:tabs>
        <w:rPr>
          <w:rFonts w:asciiTheme="minorHAnsi" w:eastAsiaTheme="minorEastAsia" w:hAnsiTheme="minorHAnsi"/>
          <w:noProof/>
          <w:sz w:val="22"/>
        </w:rPr>
      </w:pPr>
      <w:hyperlink w:anchor="_Toc232072130" w:history="1">
        <w:r w:rsidR="000041C9" w:rsidRPr="009A1669">
          <w:rPr>
            <w:rStyle w:val="Hyperlink"/>
            <w:noProof/>
          </w:rPr>
          <w:t>3.3.3 Đặc tả chi tiết</w:t>
        </w:r>
        <w:r w:rsidR="000041C9">
          <w:rPr>
            <w:noProof/>
            <w:webHidden/>
          </w:rPr>
          <w:tab/>
        </w:r>
        <w:r w:rsidR="000041C9">
          <w:rPr>
            <w:noProof/>
            <w:webHidden/>
          </w:rPr>
          <w:fldChar w:fldCharType="begin"/>
        </w:r>
        <w:r w:rsidR="000041C9">
          <w:rPr>
            <w:noProof/>
            <w:webHidden/>
          </w:rPr>
          <w:instrText xml:space="preserve"> PAGEREF _Toc232072130 \h </w:instrText>
        </w:r>
        <w:r w:rsidR="000041C9">
          <w:rPr>
            <w:noProof/>
            <w:webHidden/>
          </w:rPr>
        </w:r>
        <w:r w:rsidR="000041C9">
          <w:rPr>
            <w:noProof/>
            <w:webHidden/>
          </w:rPr>
          <w:fldChar w:fldCharType="separate"/>
        </w:r>
        <w:r w:rsidR="000041C9">
          <w:rPr>
            <w:noProof/>
            <w:webHidden/>
          </w:rPr>
          <w:t>18</w:t>
        </w:r>
        <w:r w:rsidR="000041C9">
          <w:rPr>
            <w:noProof/>
            <w:webHidden/>
          </w:rPr>
          <w:fldChar w:fldCharType="end"/>
        </w:r>
      </w:hyperlink>
    </w:p>
    <w:p w14:paraId="3B88E5DD" w14:textId="19E0522F" w:rsidR="000041C9" w:rsidRDefault="009211A8">
      <w:pPr>
        <w:pStyle w:val="TOC2"/>
        <w:tabs>
          <w:tab w:val="right" w:leader="dot" w:pos="8778"/>
        </w:tabs>
        <w:rPr>
          <w:rFonts w:asciiTheme="minorHAnsi" w:eastAsiaTheme="minorEastAsia" w:hAnsiTheme="minorHAnsi"/>
          <w:noProof/>
          <w:sz w:val="22"/>
        </w:rPr>
      </w:pPr>
      <w:hyperlink w:anchor="_Toc232072131" w:history="1">
        <w:r w:rsidR="000041C9" w:rsidRPr="009A1669">
          <w:rPr>
            <w:rStyle w:val="Hyperlink"/>
            <w:noProof/>
          </w:rPr>
          <w:t>3.4 Thiết kế chức năng</w:t>
        </w:r>
        <w:r w:rsidR="000041C9">
          <w:rPr>
            <w:noProof/>
            <w:webHidden/>
          </w:rPr>
          <w:tab/>
        </w:r>
        <w:r w:rsidR="000041C9">
          <w:rPr>
            <w:noProof/>
            <w:webHidden/>
          </w:rPr>
          <w:fldChar w:fldCharType="begin"/>
        </w:r>
        <w:r w:rsidR="000041C9">
          <w:rPr>
            <w:noProof/>
            <w:webHidden/>
          </w:rPr>
          <w:instrText xml:space="preserve"> PAGEREF _Toc232072131 \h </w:instrText>
        </w:r>
        <w:r w:rsidR="000041C9">
          <w:rPr>
            <w:noProof/>
            <w:webHidden/>
          </w:rPr>
        </w:r>
        <w:r w:rsidR="000041C9">
          <w:rPr>
            <w:noProof/>
            <w:webHidden/>
          </w:rPr>
          <w:fldChar w:fldCharType="separate"/>
        </w:r>
        <w:r w:rsidR="000041C9">
          <w:rPr>
            <w:noProof/>
            <w:webHidden/>
          </w:rPr>
          <w:t>19</w:t>
        </w:r>
        <w:r w:rsidR="000041C9">
          <w:rPr>
            <w:noProof/>
            <w:webHidden/>
          </w:rPr>
          <w:fldChar w:fldCharType="end"/>
        </w:r>
      </w:hyperlink>
    </w:p>
    <w:p w14:paraId="0DE710A0" w14:textId="09A960F1" w:rsidR="000041C9" w:rsidRDefault="009211A8">
      <w:pPr>
        <w:pStyle w:val="TOC3"/>
        <w:tabs>
          <w:tab w:val="right" w:leader="dot" w:pos="8778"/>
        </w:tabs>
        <w:rPr>
          <w:rFonts w:asciiTheme="minorHAnsi" w:eastAsiaTheme="minorEastAsia" w:hAnsiTheme="minorHAnsi"/>
          <w:noProof/>
          <w:sz w:val="22"/>
        </w:rPr>
      </w:pPr>
      <w:hyperlink w:anchor="_Toc232072132" w:history="1">
        <w:r w:rsidR="000041C9" w:rsidRPr="009A1669">
          <w:rPr>
            <w:rStyle w:val="Hyperlink"/>
            <w:noProof/>
          </w:rPr>
          <w:t>3.4.1 Chức năng tìm kiếm sản phẩm</w:t>
        </w:r>
        <w:r w:rsidR="000041C9">
          <w:rPr>
            <w:noProof/>
            <w:webHidden/>
          </w:rPr>
          <w:tab/>
        </w:r>
        <w:r w:rsidR="000041C9">
          <w:rPr>
            <w:noProof/>
            <w:webHidden/>
          </w:rPr>
          <w:fldChar w:fldCharType="begin"/>
        </w:r>
        <w:r w:rsidR="000041C9">
          <w:rPr>
            <w:noProof/>
            <w:webHidden/>
          </w:rPr>
          <w:instrText xml:space="preserve"> PAGEREF _Toc232072132 \h </w:instrText>
        </w:r>
        <w:r w:rsidR="000041C9">
          <w:rPr>
            <w:noProof/>
            <w:webHidden/>
          </w:rPr>
        </w:r>
        <w:r w:rsidR="000041C9">
          <w:rPr>
            <w:noProof/>
            <w:webHidden/>
          </w:rPr>
          <w:fldChar w:fldCharType="separate"/>
        </w:r>
        <w:r w:rsidR="000041C9">
          <w:rPr>
            <w:noProof/>
            <w:webHidden/>
          </w:rPr>
          <w:t>19</w:t>
        </w:r>
        <w:r w:rsidR="000041C9">
          <w:rPr>
            <w:noProof/>
            <w:webHidden/>
          </w:rPr>
          <w:fldChar w:fldCharType="end"/>
        </w:r>
      </w:hyperlink>
    </w:p>
    <w:p w14:paraId="74758C95" w14:textId="510BD888" w:rsidR="000041C9" w:rsidRDefault="009211A8">
      <w:pPr>
        <w:pStyle w:val="TOC3"/>
        <w:tabs>
          <w:tab w:val="right" w:leader="dot" w:pos="8778"/>
        </w:tabs>
        <w:rPr>
          <w:rFonts w:asciiTheme="minorHAnsi" w:eastAsiaTheme="minorEastAsia" w:hAnsiTheme="minorHAnsi"/>
          <w:noProof/>
          <w:sz w:val="22"/>
        </w:rPr>
      </w:pPr>
      <w:hyperlink w:anchor="_Toc232072133" w:history="1">
        <w:r w:rsidR="000041C9" w:rsidRPr="009A1669">
          <w:rPr>
            <w:rStyle w:val="Hyperlink"/>
            <w:noProof/>
          </w:rPr>
          <w:t>3.4.2 Chức năng xem chi tiết sản phẩm</w:t>
        </w:r>
        <w:r w:rsidR="000041C9">
          <w:rPr>
            <w:noProof/>
            <w:webHidden/>
          </w:rPr>
          <w:tab/>
        </w:r>
        <w:r w:rsidR="000041C9">
          <w:rPr>
            <w:noProof/>
            <w:webHidden/>
          </w:rPr>
          <w:fldChar w:fldCharType="begin"/>
        </w:r>
        <w:r w:rsidR="000041C9">
          <w:rPr>
            <w:noProof/>
            <w:webHidden/>
          </w:rPr>
          <w:instrText xml:space="preserve"> PAGEREF _Toc232072133 \h </w:instrText>
        </w:r>
        <w:r w:rsidR="000041C9">
          <w:rPr>
            <w:noProof/>
            <w:webHidden/>
          </w:rPr>
        </w:r>
        <w:r w:rsidR="000041C9">
          <w:rPr>
            <w:noProof/>
            <w:webHidden/>
          </w:rPr>
          <w:fldChar w:fldCharType="separate"/>
        </w:r>
        <w:r w:rsidR="000041C9">
          <w:rPr>
            <w:noProof/>
            <w:webHidden/>
          </w:rPr>
          <w:t>20</w:t>
        </w:r>
        <w:r w:rsidR="000041C9">
          <w:rPr>
            <w:noProof/>
            <w:webHidden/>
          </w:rPr>
          <w:fldChar w:fldCharType="end"/>
        </w:r>
      </w:hyperlink>
    </w:p>
    <w:p w14:paraId="5C9F34C0" w14:textId="7CF33C0B" w:rsidR="000041C9" w:rsidRDefault="009211A8">
      <w:pPr>
        <w:pStyle w:val="TOC3"/>
        <w:tabs>
          <w:tab w:val="right" w:leader="dot" w:pos="8778"/>
        </w:tabs>
        <w:rPr>
          <w:rFonts w:asciiTheme="minorHAnsi" w:eastAsiaTheme="minorEastAsia" w:hAnsiTheme="minorHAnsi"/>
          <w:noProof/>
          <w:sz w:val="22"/>
        </w:rPr>
      </w:pPr>
      <w:hyperlink w:anchor="_Toc232072134" w:history="1">
        <w:r w:rsidR="000041C9" w:rsidRPr="009A1669">
          <w:rPr>
            <w:rStyle w:val="Hyperlink"/>
            <w:noProof/>
          </w:rPr>
          <w:t>3.4.3 Chức năng quản lý giỏ hàng</w:t>
        </w:r>
        <w:r w:rsidR="000041C9">
          <w:rPr>
            <w:noProof/>
            <w:webHidden/>
          </w:rPr>
          <w:tab/>
        </w:r>
        <w:r w:rsidR="000041C9">
          <w:rPr>
            <w:noProof/>
            <w:webHidden/>
          </w:rPr>
          <w:fldChar w:fldCharType="begin"/>
        </w:r>
        <w:r w:rsidR="000041C9">
          <w:rPr>
            <w:noProof/>
            <w:webHidden/>
          </w:rPr>
          <w:instrText xml:space="preserve"> PAGEREF _Toc232072134 \h </w:instrText>
        </w:r>
        <w:r w:rsidR="000041C9">
          <w:rPr>
            <w:noProof/>
            <w:webHidden/>
          </w:rPr>
        </w:r>
        <w:r w:rsidR="000041C9">
          <w:rPr>
            <w:noProof/>
            <w:webHidden/>
          </w:rPr>
          <w:fldChar w:fldCharType="separate"/>
        </w:r>
        <w:r w:rsidR="000041C9">
          <w:rPr>
            <w:noProof/>
            <w:webHidden/>
          </w:rPr>
          <w:t>21</w:t>
        </w:r>
        <w:r w:rsidR="000041C9">
          <w:rPr>
            <w:noProof/>
            <w:webHidden/>
          </w:rPr>
          <w:fldChar w:fldCharType="end"/>
        </w:r>
      </w:hyperlink>
    </w:p>
    <w:p w14:paraId="62B79712" w14:textId="660FBBB5" w:rsidR="000041C9" w:rsidRDefault="009211A8">
      <w:pPr>
        <w:pStyle w:val="TOC3"/>
        <w:tabs>
          <w:tab w:val="right" w:leader="dot" w:pos="8778"/>
        </w:tabs>
        <w:rPr>
          <w:rFonts w:asciiTheme="minorHAnsi" w:eastAsiaTheme="minorEastAsia" w:hAnsiTheme="minorHAnsi"/>
          <w:noProof/>
          <w:sz w:val="22"/>
        </w:rPr>
      </w:pPr>
      <w:hyperlink w:anchor="_Toc232072135" w:history="1">
        <w:r w:rsidR="000041C9" w:rsidRPr="009A1669">
          <w:rPr>
            <w:rStyle w:val="Hyperlink"/>
            <w:noProof/>
          </w:rPr>
          <w:t>3.4.4 Chức năng thanh toán</w:t>
        </w:r>
        <w:r w:rsidR="000041C9">
          <w:rPr>
            <w:noProof/>
            <w:webHidden/>
          </w:rPr>
          <w:tab/>
        </w:r>
        <w:r w:rsidR="000041C9">
          <w:rPr>
            <w:noProof/>
            <w:webHidden/>
          </w:rPr>
          <w:fldChar w:fldCharType="begin"/>
        </w:r>
        <w:r w:rsidR="000041C9">
          <w:rPr>
            <w:noProof/>
            <w:webHidden/>
          </w:rPr>
          <w:instrText xml:space="preserve"> PAGEREF _Toc232072135 \h </w:instrText>
        </w:r>
        <w:r w:rsidR="000041C9">
          <w:rPr>
            <w:noProof/>
            <w:webHidden/>
          </w:rPr>
        </w:r>
        <w:r w:rsidR="000041C9">
          <w:rPr>
            <w:noProof/>
            <w:webHidden/>
          </w:rPr>
          <w:fldChar w:fldCharType="separate"/>
        </w:r>
        <w:r w:rsidR="000041C9">
          <w:rPr>
            <w:noProof/>
            <w:webHidden/>
          </w:rPr>
          <w:t>22</w:t>
        </w:r>
        <w:r w:rsidR="000041C9">
          <w:rPr>
            <w:noProof/>
            <w:webHidden/>
          </w:rPr>
          <w:fldChar w:fldCharType="end"/>
        </w:r>
      </w:hyperlink>
    </w:p>
    <w:p w14:paraId="382B67E7" w14:textId="32E5A414" w:rsidR="000041C9" w:rsidRDefault="009211A8">
      <w:pPr>
        <w:pStyle w:val="TOC2"/>
        <w:tabs>
          <w:tab w:val="right" w:leader="dot" w:pos="8778"/>
        </w:tabs>
        <w:rPr>
          <w:rFonts w:asciiTheme="minorHAnsi" w:eastAsiaTheme="minorEastAsia" w:hAnsiTheme="minorHAnsi"/>
          <w:noProof/>
          <w:sz w:val="22"/>
        </w:rPr>
      </w:pPr>
      <w:hyperlink w:anchor="_Toc232072136" w:history="1">
        <w:r w:rsidR="000041C9" w:rsidRPr="009A1669">
          <w:rPr>
            <w:rStyle w:val="Hyperlink"/>
            <w:noProof/>
          </w:rPr>
          <w:t>3.5 Thiết kế giao diện</w:t>
        </w:r>
        <w:r w:rsidR="000041C9">
          <w:rPr>
            <w:noProof/>
            <w:webHidden/>
          </w:rPr>
          <w:tab/>
        </w:r>
        <w:r w:rsidR="000041C9">
          <w:rPr>
            <w:noProof/>
            <w:webHidden/>
          </w:rPr>
          <w:fldChar w:fldCharType="begin"/>
        </w:r>
        <w:r w:rsidR="000041C9">
          <w:rPr>
            <w:noProof/>
            <w:webHidden/>
          </w:rPr>
          <w:instrText xml:space="preserve"> PAGEREF _Toc232072136 \h </w:instrText>
        </w:r>
        <w:r w:rsidR="000041C9">
          <w:rPr>
            <w:noProof/>
            <w:webHidden/>
          </w:rPr>
        </w:r>
        <w:r w:rsidR="000041C9">
          <w:rPr>
            <w:noProof/>
            <w:webHidden/>
          </w:rPr>
          <w:fldChar w:fldCharType="separate"/>
        </w:r>
        <w:r w:rsidR="000041C9">
          <w:rPr>
            <w:noProof/>
            <w:webHidden/>
          </w:rPr>
          <w:t>23</w:t>
        </w:r>
        <w:r w:rsidR="000041C9">
          <w:rPr>
            <w:noProof/>
            <w:webHidden/>
          </w:rPr>
          <w:fldChar w:fldCharType="end"/>
        </w:r>
      </w:hyperlink>
    </w:p>
    <w:p w14:paraId="743DE501" w14:textId="54DBBF61" w:rsidR="000041C9" w:rsidRDefault="009211A8">
      <w:pPr>
        <w:pStyle w:val="TOC3"/>
        <w:tabs>
          <w:tab w:val="right" w:leader="dot" w:pos="8778"/>
        </w:tabs>
        <w:rPr>
          <w:rFonts w:asciiTheme="minorHAnsi" w:eastAsiaTheme="minorEastAsia" w:hAnsiTheme="minorHAnsi"/>
          <w:noProof/>
          <w:sz w:val="22"/>
        </w:rPr>
      </w:pPr>
      <w:hyperlink w:anchor="_Toc232072137" w:history="1">
        <w:r w:rsidR="000041C9" w:rsidRPr="009A1669">
          <w:rPr>
            <w:rStyle w:val="Hyperlink"/>
            <w:noProof/>
          </w:rPr>
          <w:t>3.5.1 Sơ đồ website</w:t>
        </w:r>
        <w:r w:rsidR="000041C9">
          <w:rPr>
            <w:noProof/>
            <w:webHidden/>
          </w:rPr>
          <w:tab/>
        </w:r>
        <w:r w:rsidR="000041C9">
          <w:rPr>
            <w:noProof/>
            <w:webHidden/>
          </w:rPr>
          <w:fldChar w:fldCharType="begin"/>
        </w:r>
        <w:r w:rsidR="000041C9">
          <w:rPr>
            <w:noProof/>
            <w:webHidden/>
          </w:rPr>
          <w:instrText xml:space="preserve"> PAGEREF _Toc232072137 \h </w:instrText>
        </w:r>
        <w:r w:rsidR="000041C9">
          <w:rPr>
            <w:noProof/>
            <w:webHidden/>
          </w:rPr>
        </w:r>
        <w:r w:rsidR="000041C9">
          <w:rPr>
            <w:noProof/>
            <w:webHidden/>
          </w:rPr>
          <w:fldChar w:fldCharType="separate"/>
        </w:r>
        <w:r w:rsidR="000041C9">
          <w:rPr>
            <w:noProof/>
            <w:webHidden/>
          </w:rPr>
          <w:t>23</w:t>
        </w:r>
        <w:r w:rsidR="000041C9">
          <w:rPr>
            <w:noProof/>
            <w:webHidden/>
          </w:rPr>
          <w:fldChar w:fldCharType="end"/>
        </w:r>
      </w:hyperlink>
    </w:p>
    <w:p w14:paraId="05873A46" w14:textId="5660499D" w:rsidR="000041C9" w:rsidRDefault="009211A8">
      <w:pPr>
        <w:pStyle w:val="TOC3"/>
        <w:tabs>
          <w:tab w:val="right" w:leader="dot" w:pos="8778"/>
        </w:tabs>
        <w:rPr>
          <w:rFonts w:asciiTheme="minorHAnsi" w:eastAsiaTheme="minorEastAsia" w:hAnsiTheme="minorHAnsi"/>
          <w:noProof/>
          <w:sz w:val="22"/>
        </w:rPr>
      </w:pPr>
      <w:hyperlink w:anchor="_Toc232072138" w:history="1">
        <w:r w:rsidR="000041C9" w:rsidRPr="009A1669">
          <w:rPr>
            <w:rStyle w:val="Hyperlink"/>
            <w:noProof/>
          </w:rPr>
          <w:t>3.5.2 Giao diện trang chủ</w:t>
        </w:r>
        <w:r w:rsidR="000041C9">
          <w:rPr>
            <w:noProof/>
            <w:webHidden/>
          </w:rPr>
          <w:tab/>
        </w:r>
        <w:r w:rsidR="000041C9">
          <w:rPr>
            <w:noProof/>
            <w:webHidden/>
          </w:rPr>
          <w:fldChar w:fldCharType="begin"/>
        </w:r>
        <w:r w:rsidR="000041C9">
          <w:rPr>
            <w:noProof/>
            <w:webHidden/>
          </w:rPr>
          <w:instrText xml:space="preserve"> PAGEREF _Toc232072138 \h </w:instrText>
        </w:r>
        <w:r w:rsidR="000041C9">
          <w:rPr>
            <w:noProof/>
            <w:webHidden/>
          </w:rPr>
        </w:r>
        <w:r w:rsidR="000041C9">
          <w:rPr>
            <w:noProof/>
            <w:webHidden/>
          </w:rPr>
          <w:fldChar w:fldCharType="separate"/>
        </w:r>
        <w:r w:rsidR="000041C9">
          <w:rPr>
            <w:noProof/>
            <w:webHidden/>
          </w:rPr>
          <w:t>24</w:t>
        </w:r>
        <w:r w:rsidR="000041C9">
          <w:rPr>
            <w:noProof/>
            <w:webHidden/>
          </w:rPr>
          <w:fldChar w:fldCharType="end"/>
        </w:r>
      </w:hyperlink>
    </w:p>
    <w:p w14:paraId="2FD339EA" w14:textId="42C11A93" w:rsidR="000041C9" w:rsidRDefault="009211A8">
      <w:pPr>
        <w:pStyle w:val="TOC3"/>
        <w:tabs>
          <w:tab w:val="right" w:leader="dot" w:pos="8778"/>
        </w:tabs>
        <w:rPr>
          <w:rFonts w:asciiTheme="minorHAnsi" w:eastAsiaTheme="minorEastAsia" w:hAnsiTheme="minorHAnsi"/>
          <w:noProof/>
          <w:sz w:val="22"/>
        </w:rPr>
      </w:pPr>
      <w:hyperlink w:anchor="_Toc232072139" w:history="1">
        <w:r w:rsidR="000041C9" w:rsidRPr="009A1669">
          <w:rPr>
            <w:rStyle w:val="Hyperlink"/>
            <w:noProof/>
          </w:rPr>
          <w:t>3.5.3 Giao diện trang sản phẩm</w:t>
        </w:r>
        <w:r w:rsidR="000041C9">
          <w:rPr>
            <w:noProof/>
            <w:webHidden/>
          </w:rPr>
          <w:tab/>
        </w:r>
        <w:r w:rsidR="000041C9">
          <w:rPr>
            <w:noProof/>
            <w:webHidden/>
          </w:rPr>
          <w:fldChar w:fldCharType="begin"/>
        </w:r>
        <w:r w:rsidR="000041C9">
          <w:rPr>
            <w:noProof/>
            <w:webHidden/>
          </w:rPr>
          <w:instrText xml:space="preserve"> PAGEREF _Toc232072139 \h </w:instrText>
        </w:r>
        <w:r w:rsidR="000041C9">
          <w:rPr>
            <w:noProof/>
            <w:webHidden/>
          </w:rPr>
        </w:r>
        <w:r w:rsidR="000041C9">
          <w:rPr>
            <w:noProof/>
            <w:webHidden/>
          </w:rPr>
          <w:fldChar w:fldCharType="separate"/>
        </w:r>
        <w:r w:rsidR="000041C9">
          <w:rPr>
            <w:noProof/>
            <w:webHidden/>
          </w:rPr>
          <w:t>24</w:t>
        </w:r>
        <w:r w:rsidR="000041C9">
          <w:rPr>
            <w:noProof/>
            <w:webHidden/>
          </w:rPr>
          <w:fldChar w:fldCharType="end"/>
        </w:r>
      </w:hyperlink>
    </w:p>
    <w:p w14:paraId="55619F79" w14:textId="64CFAA0D" w:rsidR="000041C9" w:rsidRDefault="009211A8">
      <w:pPr>
        <w:pStyle w:val="TOC3"/>
        <w:tabs>
          <w:tab w:val="right" w:leader="dot" w:pos="8778"/>
        </w:tabs>
        <w:rPr>
          <w:rFonts w:asciiTheme="minorHAnsi" w:eastAsiaTheme="minorEastAsia" w:hAnsiTheme="minorHAnsi"/>
          <w:noProof/>
          <w:sz w:val="22"/>
        </w:rPr>
      </w:pPr>
      <w:hyperlink w:anchor="_Toc232072140" w:history="1">
        <w:r w:rsidR="000041C9" w:rsidRPr="009A1669">
          <w:rPr>
            <w:rStyle w:val="Hyperlink"/>
            <w:noProof/>
          </w:rPr>
          <w:t>3.5.4 Giao diện trang giỏ hàng</w:t>
        </w:r>
        <w:r w:rsidR="000041C9">
          <w:rPr>
            <w:noProof/>
            <w:webHidden/>
          </w:rPr>
          <w:tab/>
        </w:r>
        <w:r w:rsidR="000041C9">
          <w:rPr>
            <w:noProof/>
            <w:webHidden/>
          </w:rPr>
          <w:fldChar w:fldCharType="begin"/>
        </w:r>
        <w:r w:rsidR="000041C9">
          <w:rPr>
            <w:noProof/>
            <w:webHidden/>
          </w:rPr>
          <w:instrText xml:space="preserve"> PAGEREF _Toc232072140 \h </w:instrText>
        </w:r>
        <w:r w:rsidR="000041C9">
          <w:rPr>
            <w:noProof/>
            <w:webHidden/>
          </w:rPr>
        </w:r>
        <w:r w:rsidR="000041C9">
          <w:rPr>
            <w:noProof/>
            <w:webHidden/>
          </w:rPr>
          <w:fldChar w:fldCharType="separate"/>
        </w:r>
        <w:r w:rsidR="000041C9">
          <w:rPr>
            <w:noProof/>
            <w:webHidden/>
          </w:rPr>
          <w:t>25</w:t>
        </w:r>
        <w:r w:rsidR="000041C9">
          <w:rPr>
            <w:noProof/>
            <w:webHidden/>
          </w:rPr>
          <w:fldChar w:fldCharType="end"/>
        </w:r>
      </w:hyperlink>
    </w:p>
    <w:p w14:paraId="1D2FBA27" w14:textId="13C00205" w:rsidR="000041C9" w:rsidRDefault="009211A8">
      <w:pPr>
        <w:pStyle w:val="TOC3"/>
        <w:tabs>
          <w:tab w:val="right" w:leader="dot" w:pos="8778"/>
        </w:tabs>
        <w:rPr>
          <w:rFonts w:asciiTheme="minorHAnsi" w:eastAsiaTheme="minorEastAsia" w:hAnsiTheme="minorHAnsi"/>
          <w:noProof/>
          <w:sz w:val="22"/>
        </w:rPr>
      </w:pPr>
      <w:hyperlink w:anchor="_Toc232072141" w:history="1">
        <w:r w:rsidR="000041C9" w:rsidRPr="009A1669">
          <w:rPr>
            <w:rStyle w:val="Hyperlink"/>
            <w:noProof/>
          </w:rPr>
          <w:t>3.5.5 Giao diện các trang phụ</w:t>
        </w:r>
        <w:r w:rsidR="000041C9">
          <w:rPr>
            <w:noProof/>
            <w:webHidden/>
          </w:rPr>
          <w:tab/>
        </w:r>
        <w:r w:rsidR="000041C9">
          <w:rPr>
            <w:noProof/>
            <w:webHidden/>
          </w:rPr>
          <w:fldChar w:fldCharType="begin"/>
        </w:r>
        <w:r w:rsidR="000041C9">
          <w:rPr>
            <w:noProof/>
            <w:webHidden/>
          </w:rPr>
          <w:instrText xml:space="preserve"> PAGEREF _Toc232072141 \h </w:instrText>
        </w:r>
        <w:r w:rsidR="000041C9">
          <w:rPr>
            <w:noProof/>
            <w:webHidden/>
          </w:rPr>
        </w:r>
        <w:r w:rsidR="000041C9">
          <w:rPr>
            <w:noProof/>
            <w:webHidden/>
          </w:rPr>
          <w:fldChar w:fldCharType="separate"/>
        </w:r>
        <w:r w:rsidR="000041C9">
          <w:rPr>
            <w:noProof/>
            <w:webHidden/>
          </w:rPr>
          <w:t>25</w:t>
        </w:r>
        <w:r w:rsidR="000041C9">
          <w:rPr>
            <w:noProof/>
            <w:webHidden/>
          </w:rPr>
          <w:fldChar w:fldCharType="end"/>
        </w:r>
      </w:hyperlink>
    </w:p>
    <w:p w14:paraId="4B0531CD" w14:textId="6B6086DF" w:rsidR="000041C9" w:rsidRDefault="009211A8">
      <w:pPr>
        <w:pStyle w:val="TOC1"/>
        <w:tabs>
          <w:tab w:val="right" w:leader="dot" w:pos="8778"/>
        </w:tabs>
        <w:rPr>
          <w:rFonts w:asciiTheme="minorHAnsi" w:eastAsiaTheme="minorEastAsia" w:hAnsiTheme="minorHAnsi"/>
          <w:noProof/>
          <w:sz w:val="22"/>
        </w:rPr>
      </w:pPr>
      <w:hyperlink w:anchor="_Toc232072142" w:history="1">
        <w:r w:rsidR="000041C9" w:rsidRPr="009A1669">
          <w:rPr>
            <w:rStyle w:val="Hyperlink"/>
            <w:noProof/>
          </w:rPr>
          <w:t>CHƯƠNG 4. KẾT QUẢ thực nghiệm</w:t>
        </w:r>
        <w:r w:rsidR="000041C9">
          <w:rPr>
            <w:noProof/>
            <w:webHidden/>
          </w:rPr>
          <w:tab/>
        </w:r>
        <w:r w:rsidR="000041C9">
          <w:rPr>
            <w:noProof/>
            <w:webHidden/>
          </w:rPr>
          <w:fldChar w:fldCharType="begin"/>
        </w:r>
        <w:r w:rsidR="000041C9">
          <w:rPr>
            <w:noProof/>
            <w:webHidden/>
          </w:rPr>
          <w:instrText xml:space="preserve"> PAGEREF _Toc232072142 \h </w:instrText>
        </w:r>
        <w:r w:rsidR="000041C9">
          <w:rPr>
            <w:noProof/>
            <w:webHidden/>
          </w:rPr>
        </w:r>
        <w:r w:rsidR="000041C9">
          <w:rPr>
            <w:noProof/>
            <w:webHidden/>
          </w:rPr>
          <w:fldChar w:fldCharType="separate"/>
        </w:r>
        <w:r w:rsidR="000041C9">
          <w:rPr>
            <w:noProof/>
            <w:webHidden/>
          </w:rPr>
          <w:t>26</w:t>
        </w:r>
        <w:r w:rsidR="000041C9">
          <w:rPr>
            <w:noProof/>
            <w:webHidden/>
          </w:rPr>
          <w:fldChar w:fldCharType="end"/>
        </w:r>
      </w:hyperlink>
    </w:p>
    <w:p w14:paraId="215451D4" w14:textId="273F9844" w:rsidR="000041C9" w:rsidRDefault="009211A8">
      <w:pPr>
        <w:pStyle w:val="TOC2"/>
        <w:tabs>
          <w:tab w:val="right" w:leader="dot" w:pos="8778"/>
        </w:tabs>
        <w:rPr>
          <w:rFonts w:asciiTheme="minorHAnsi" w:eastAsiaTheme="minorEastAsia" w:hAnsiTheme="minorHAnsi"/>
          <w:noProof/>
          <w:sz w:val="22"/>
        </w:rPr>
      </w:pPr>
      <w:hyperlink w:anchor="_Toc232072143" w:history="1">
        <w:r w:rsidR="000041C9" w:rsidRPr="009A1669">
          <w:rPr>
            <w:rStyle w:val="Hyperlink"/>
            <w:noProof/>
          </w:rPr>
          <w:t>4.1 Dữ liệu thử nghiệm</w:t>
        </w:r>
        <w:r w:rsidR="000041C9">
          <w:rPr>
            <w:noProof/>
            <w:webHidden/>
          </w:rPr>
          <w:tab/>
        </w:r>
        <w:r w:rsidR="000041C9">
          <w:rPr>
            <w:noProof/>
            <w:webHidden/>
          </w:rPr>
          <w:fldChar w:fldCharType="begin"/>
        </w:r>
        <w:r w:rsidR="000041C9">
          <w:rPr>
            <w:noProof/>
            <w:webHidden/>
          </w:rPr>
          <w:instrText xml:space="preserve"> PAGEREF _Toc232072143 \h </w:instrText>
        </w:r>
        <w:r w:rsidR="000041C9">
          <w:rPr>
            <w:noProof/>
            <w:webHidden/>
          </w:rPr>
        </w:r>
        <w:r w:rsidR="000041C9">
          <w:rPr>
            <w:noProof/>
            <w:webHidden/>
          </w:rPr>
          <w:fldChar w:fldCharType="separate"/>
        </w:r>
        <w:r w:rsidR="000041C9">
          <w:rPr>
            <w:noProof/>
            <w:webHidden/>
          </w:rPr>
          <w:t>26</w:t>
        </w:r>
        <w:r w:rsidR="000041C9">
          <w:rPr>
            <w:noProof/>
            <w:webHidden/>
          </w:rPr>
          <w:fldChar w:fldCharType="end"/>
        </w:r>
      </w:hyperlink>
    </w:p>
    <w:p w14:paraId="3AD3E903" w14:textId="7940BFC9" w:rsidR="000041C9" w:rsidRDefault="009211A8">
      <w:pPr>
        <w:pStyle w:val="TOC2"/>
        <w:tabs>
          <w:tab w:val="right" w:leader="dot" w:pos="8778"/>
        </w:tabs>
        <w:rPr>
          <w:rFonts w:asciiTheme="minorHAnsi" w:eastAsiaTheme="minorEastAsia" w:hAnsiTheme="minorHAnsi"/>
          <w:noProof/>
          <w:sz w:val="22"/>
        </w:rPr>
      </w:pPr>
      <w:hyperlink w:anchor="_Toc232072144" w:history="1">
        <w:r w:rsidR="000041C9" w:rsidRPr="009A1669">
          <w:rPr>
            <w:rStyle w:val="Hyperlink"/>
            <w:noProof/>
          </w:rPr>
          <w:t>4.2 Kết quả thực nghiệm</w:t>
        </w:r>
        <w:r w:rsidR="000041C9">
          <w:rPr>
            <w:noProof/>
            <w:webHidden/>
          </w:rPr>
          <w:tab/>
        </w:r>
        <w:r w:rsidR="000041C9">
          <w:rPr>
            <w:noProof/>
            <w:webHidden/>
          </w:rPr>
          <w:fldChar w:fldCharType="begin"/>
        </w:r>
        <w:r w:rsidR="000041C9">
          <w:rPr>
            <w:noProof/>
            <w:webHidden/>
          </w:rPr>
          <w:instrText xml:space="preserve"> PAGEREF _Toc232072144 \h </w:instrText>
        </w:r>
        <w:r w:rsidR="000041C9">
          <w:rPr>
            <w:noProof/>
            <w:webHidden/>
          </w:rPr>
        </w:r>
        <w:r w:rsidR="000041C9">
          <w:rPr>
            <w:noProof/>
            <w:webHidden/>
          </w:rPr>
          <w:fldChar w:fldCharType="separate"/>
        </w:r>
        <w:r w:rsidR="000041C9">
          <w:rPr>
            <w:noProof/>
            <w:webHidden/>
          </w:rPr>
          <w:t>28</w:t>
        </w:r>
        <w:r w:rsidR="000041C9">
          <w:rPr>
            <w:noProof/>
            <w:webHidden/>
          </w:rPr>
          <w:fldChar w:fldCharType="end"/>
        </w:r>
      </w:hyperlink>
    </w:p>
    <w:p w14:paraId="6E9EFE5D" w14:textId="29078449" w:rsidR="000041C9" w:rsidRDefault="009211A8">
      <w:pPr>
        <w:pStyle w:val="TOC3"/>
        <w:tabs>
          <w:tab w:val="right" w:leader="dot" w:pos="8778"/>
        </w:tabs>
        <w:rPr>
          <w:rFonts w:asciiTheme="minorHAnsi" w:eastAsiaTheme="minorEastAsia" w:hAnsiTheme="minorHAnsi"/>
          <w:noProof/>
          <w:sz w:val="22"/>
        </w:rPr>
      </w:pPr>
      <w:hyperlink w:anchor="_Toc232072145" w:history="1">
        <w:r w:rsidR="000041C9" w:rsidRPr="009A1669">
          <w:rPr>
            <w:rStyle w:val="Hyperlink"/>
            <w:noProof/>
          </w:rPr>
          <w:t>4.2.1 Giao diện trang chủ</w:t>
        </w:r>
        <w:r w:rsidR="000041C9">
          <w:rPr>
            <w:noProof/>
            <w:webHidden/>
          </w:rPr>
          <w:tab/>
        </w:r>
        <w:r w:rsidR="000041C9">
          <w:rPr>
            <w:noProof/>
            <w:webHidden/>
          </w:rPr>
          <w:fldChar w:fldCharType="begin"/>
        </w:r>
        <w:r w:rsidR="000041C9">
          <w:rPr>
            <w:noProof/>
            <w:webHidden/>
          </w:rPr>
          <w:instrText xml:space="preserve"> PAGEREF _Toc232072145 \h </w:instrText>
        </w:r>
        <w:r w:rsidR="000041C9">
          <w:rPr>
            <w:noProof/>
            <w:webHidden/>
          </w:rPr>
        </w:r>
        <w:r w:rsidR="000041C9">
          <w:rPr>
            <w:noProof/>
            <w:webHidden/>
          </w:rPr>
          <w:fldChar w:fldCharType="separate"/>
        </w:r>
        <w:r w:rsidR="000041C9">
          <w:rPr>
            <w:noProof/>
            <w:webHidden/>
          </w:rPr>
          <w:t>28</w:t>
        </w:r>
        <w:r w:rsidR="000041C9">
          <w:rPr>
            <w:noProof/>
            <w:webHidden/>
          </w:rPr>
          <w:fldChar w:fldCharType="end"/>
        </w:r>
      </w:hyperlink>
    </w:p>
    <w:p w14:paraId="649133AA" w14:textId="4782966D" w:rsidR="000041C9" w:rsidRDefault="009211A8">
      <w:pPr>
        <w:pStyle w:val="TOC3"/>
        <w:tabs>
          <w:tab w:val="right" w:leader="dot" w:pos="8778"/>
        </w:tabs>
        <w:rPr>
          <w:rFonts w:asciiTheme="minorHAnsi" w:eastAsiaTheme="minorEastAsia" w:hAnsiTheme="minorHAnsi"/>
          <w:noProof/>
          <w:sz w:val="22"/>
        </w:rPr>
      </w:pPr>
      <w:hyperlink w:anchor="_Toc232072146" w:history="1">
        <w:r w:rsidR="000041C9" w:rsidRPr="009A1669">
          <w:rPr>
            <w:rStyle w:val="Hyperlink"/>
            <w:noProof/>
          </w:rPr>
          <w:t>4.2.2 Giao diện trang sản phẩm</w:t>
        </w:r>
        <w:r w:rsidR="000041C9">
          <w:rPr>
            <w:noProof/>
            <w:webHidden/>
          </w:rPr>
          <w:tab/>
        </w:r>
        <w:r w:rsidR="000041C9">
          <w:rPr>
            <w:noProof/>
            <w:webHidden/>
          </w:rPr>
          <w:fldChar w:fldCharType="begin"/>
        </w:r>
        <w:r w:rsidR="000041C9">
          <w:rPr>
            <w:noProof/>
            <w:webHidden/>
          </w:rPr>
          <w:instrText xml:space="preserve"> PAGEREF _Toc232072146 \h </w:instrText>
        </w:r>
        <w:r w:rsidR="000041C9">
          <w:rPr>
            <w:noProof/>
            <w:webHidden/>
          </w:rPr>
        </w:r>
        <w:r w:rsidR="000041C9">
          <w:rPr>
            <w:noProof/>
            <w:webHidden/>
          </w:rPr>
          <w:fldChar w:fldCharType="separate"/>
        </w:r>
        <w:r w:rsidR="000041C9">
          <w:rPr>
            <w:noProof/>
            <w:webHidden/>
          </w:rPr>
          <w:t>29</w:t>
        </w:r>
        <w:r w:rsidR="000041C9">
          <w:rPr>
            <w:noProof/>
            <w:webHidden/>
          </w:rPr>
          <w:fldChar w:fldCharType="end"/>
        </w:r>
      </w:hyperlink>
    </w:p>
    <w:p w14:paraId="3177E098" w14:textId="300A64F8" w:rsidR="000041C9" w:rsidRDefault="009211A8">
      <w:pPr>
        <w:pStyle w:val="TOC3"/>
        <w:tabs>
          <w:tab w:val="right" w:leader="dot" w:pos="8778"/>
        </w:tabs>
        <w:rPr>
          <w:rFonts w:asciiTheme="minorHAnsi" w:eastAsiaTheme="minorEastAsia" w:hAnsiTheme="minorHAnsi"/>
          <w:noProof/>
          <w:sz w:val="22"/>
        </w:rPr>
      </w:pPr>
      <w:hyperlink w:anchor="_Toc232072147" w:history="1">
        <w:r w:rsidR="000041C9" w:rsidRPr="009A1669">
          <w:rPr>
            <w:rStyle w:val="Hyperlink"/>
            <w:noProof/>
          </w:rPr>
          <w:t>4.2.3 Giao diện trang giỏ hàng</w:t>
        </w:r>
        <w:r w:rsidR="000041C9">
          <w:rPr>
            <w:noProof/>
            <w:webHidden/>
          </w:rPr>
          <w:tab/>
        </w:r>
        <w:r w:rsidR="000041C9">
          <w:rPr>
            <w:noProof/>
            <w:webHidden/>
          </w:rPr>
          <w:fldChar w:fldCharType="begin"/>
        </w:r>
        <w:r w:rsidR="000041C9">
          <w:rPr>
            <w:noProof/>
            <w:webHidden/>
          </w:rPr>
          <w:instrText xml:space="preserve"> PAGEREF _Toc232072147 \h </w:instrText>
        </w:r>
        <w:r w:rsidR="000041C9">
          <w:rPr>
            <w:noProof/>
            <w:webHidden/>
          </w:rPr>
        </w:r>
        <w:r w:rsidR="000041C9">
          <w:rPr>
            <w:noProof/>
            <w:webHidden/>
          </w:rPr>
          <w:fldChar w:fldCharType="separate"/>
        </w:r>
        <w:r w:rsidR="000041C9">
          <w:rPr>
            <w:noProof/>
            <w:webHidden/>
          </w:rPr>
          <w:t>30</w:t>
        </w:r>
        <w:r w:rsidR="000041C9">
          <w:rPr>
            <w:noProof/>
            <w:webHidden/>
          </w:rPr>
          <w:fldChar w:fldCharType="end"/>
        </w:r>
      </w:hyperlink>
    </w:p>
    <w:p w14:paraId="5EEFE6E8" w14:textId="13AD09AA" w:rsidR="000041C9" w:rsidRDefault="009211A8">
      <w:pPr>
        <w:pStyle w:val="TOC3"/>
        <w:tabs>
          <w:tab w:val="right" w:leader="dot" w:pos="8778"/>
        </w:tabs>
        <w:rPr>
          <w:rFonts w:asciiTheme="minorHAnsi" w:eastAsiaTheme="minorEastAsia" w:hAnsiTheme="minorHAnsi"/>
          <w:noProof/>
          <w:sz w:val="22"/>
        </w:rPr>
      </w:pPr>
      <w:hyperlink w:anchor="_Toc232072148" w:history="1">
        <w:r w:rsidR="000041C9" w:rsidRPr="009A1669">
          <w:rPr>
            <w:rStyle w:val="Hyperlink"/>
            <w:noProof/>
          </w:rPr>
          <w:t>4.2.4 Chức năng tìm kiếm sản phẩm</w:t>
        </w:r>
        <w:r w:rsidR="000041C9">
          <w:rPr>
            <w:noProof/>
            <w:webHidden/>
          </w:rPr>
          <w:tab/>
        </w:r>
        <w:r w:rsidR="000041C9">
          <w:rPr>
            <w:noProof/>
            <w:webHidden/>
          </w:rPr>
          <w:fldChar w:fldCharType="begin"/>
        </w:r>
        <w:r w:rsidR="000041C9">
          <w:rPr>
            <w:noProof/>
            <w:webHidden/>
          </w:rPr>
          <w:instrText xml:space="preserve"> PAGEREF _Toc232072148 \h </w:instrText>
        </w:r>
        <w:r w:rsidR="000041C9">
          <w:rPr>
            <w:noProof/>
            <w:webHidden/>
          </w:rPr>
        </w:r>
        <w:r w:rsidR="000041C9">
          <w:rPr>
            <w:noProof/>
            <w:webHidden/>
          </w:rPr>
          <w:fldChar w:fldCharType="separate"/>
        </w:r>
        <w:r w:rsidR="000041C9">
          <w:rPr>
            <w:noProof/>
            <w:webHidden/>
          </w:rPr>
          <w:t>30</w:t>
        </w:r>
        <w:r w:rsidR="000041C9">
          <w:rPr>
            <w:noProof/>
            <w:webHidden/>
          </w:rPr>
          <w:fldChar w:fldCharType="end"/>
        </w:r>
      </w:hyperlink>
    </w:p>
    <w:p w14:paraId="347A3B42" w14:textId="69C88DBE" w:rsidR="000041C9" w:rsidRDefault="009211A8">
      <w:pPr>
        <w:pStyle w:val="TOC3"/>
        <w:tabs>
          <w:tab w:val="right" w:leader="dot" w:pos="8778"/>
        </w:tabs>
        <w:rPr>
          <w:rFonts w:asciiTheme="minorHAnsi" w:eastAsiaTheme="minorEastAsia" w:hAnsiTheme="minorHAnsi"/>
          <w:noProof/>
          <w:sz w:val="22"/>
        </w:rPr>
      </w:pPr>
      <w:hyperlink w:anchor="_Toc232072149" w:history="1">
        <w:r w:rsidR="000041C9" w:rsidRPr="009A1669">
          <w:rPr>
            <w:rStyle w:val="Hyperlink"/>
            <w:noProof/>
          </w:rPr>
          <w:t>4.2.5 Chức năng thanh toán</w:t>
        </w:r>
        <w:r w:rsidR="000041C9">
          <w:rPr>
            <w:noProof/>
            <w:webHidden/>
          </w:rPr>
          <w:tab/>
        </w:r>
        <w:r w:rsidR="000041C9">
          <w:rPr>
            <w:noProof/>
            <w:webHidden/>
          </w:rPr>
          <w:fldChar w:fldCharType="begin"/>
        </w:r>
        <w:r w:rsidR="000041C9">
          <w:rPr>
            <w:noProof/>
            <w:webHidden/>
          </w:rPr>
          <w:instrText xml:space="preserve"> PAGEREF _Toc232072149 \h </w:instrText>
        </w:r>
        <w:r w:rsidR="000041C9">
          <w:rPr>
            <w:noProof/>
            <w:webHidden/>
          </w:rPr>
        </w:r>
        <w:r w:rsidR="000041C9">
          <w:rPr>
            <w:noProof/>
            <w:webHidden/>
          </w:rPr>
          <w:fldChar w:fldCharType="separate"/>
        </w:r>
        <w:r w:rsidR="000041C9">
          <w:rPr>
            <w:noProof/>
            <w:webHidden/>
          </w:rPr>
          <w:t>31</w:t>
        </w:r>
        <w:r w:rsidR="000041C9">
          <w:rPr>
            <w:noProof/>
            <w:webHidden/>
          </w:rPr>
          <w:fldChar w:fldCharType="end"/>
        </w:r>
      </w:hyperlink>
    </w:p>
    <w:p w14:paraId="504018CF" w14:textId="2D3F9C43" w:rsidR="000041C9" w:rsidRDefault="009211A8">
      <w:pPr>
        <w:pStyle w:val="TOC1"/>
        <w:tabs>
          <w:tab w:val="right" w:leader="dot" w:pos="8778"/>
        </w:tabs>
        <w:rPr>
          <w:rFonts w:asciiTheme="minorHAnsi" w:eastAsiaTheme="minorEastAsia" w:hAnsiTheme="minorHAnsi"/>
          <w:noProof/>
          <w:sz w:val="22"/>
        </w:rPr>
      </w:pPr>
      <w:hyperlink w:anchor="_Toc232072150" w:history="1">
        <w:r w:rsidR="000041C9" w:rsidRPr="009A1669">
          <w:rPr>
            <w:rStyle w:val="Hyperlink"/>
            <w:noProof/>
          </w:rPr>
          <w:t>CHƯƠNG 5. Kết luận và hướng phát triển</w:t>
        </w:r>
        <w:r w:rsidR="000041C9">
          <w:rPr>
            <w:noProof/>
            <w:webHidden/>
          </w:rPr>
          <w:tab/>
        </w:r>
        <w:r w:rsidR="000041C9">
          <w:rPr>
            <w:noProof/>
            <w:webHidden/>
          </w:rPr>
          <w:fldChar w:fldCharType="begin"/>
        </w:r>
        <w:r w:rsidR="000041C9">
          <w:rPr>
            <w:noProof/>
            <w:webHidden/>
          </w:rPr>
          <w:instrText xml:space="preserve"> PAGEREF _Toc232072150 \h </w:instrText>
        </w:r>
        <w:r w:rsidR="000041C9">
          <w:rPr>
            <w:noProof/>
            <w:webHidden/>
          </w:rPr>
        </w:r>
        <w:r w:rsidR="000041C9">
          <w:rPr>
            <w:noProof/>
            <w:webHidden/>
          </w:rPr>
          <w:fldChar w:fldCharType="separate"/>
        </w:r>
        <w:r w:rsidR="000041C9">
          <w:rPr>
            <w:noProof/>
            <w:webHidden/>
          </w:rPr>
          <w:t>32</w:t>
        </w:r>
        <w:r w:rsidR="000041C9">
          <w:rPr>
            <w:noProof/>
            <w:webHidden/>
          </w:rPr>
          <w:fldChar w:fldCharType="end"/>
        </w:r>
      </w:hyperlink>
    </w:p>
    <w:p w14:paraId="4604A221" w14:textId="2D99383E" w:rsidR="000041C9" w:rsidRDefault="009211A8">
      <w:pPr>
        <w:pStyle w:val="TOC2"/>
        <w:tabs>
          <w:tab w:val="right" w:leader="dot" w:pos="8778"/>
        </w:tabs>
        <w:rPr>
          <w:rFonts w:asciiTheme="minorHAnsi" w:eastAsiaTheme="minorEastAsia" w:hAnsiTheme="minorHAnsi"/>
          <w:noProof/>
          <w:sz w:val="22"/>
        </w:rPr>
      </w:pPr>
      <w:hyperlink w:anchor="_Toc232072151" w:history="1">
        <w:r w:rsidR="000041C9" w:rsidRPr="009A1669">
          <w:rPr>
            <w:rStyle w:val="Hyperlink"/>
            <w:noProof/>
          </w:rPr>
          <w:t>5.1 Kết luận</w:t>
        </w:r>
        <w:r w:rsidR="000041C9">
          <w:rPr>
            <w:noProof/>
            <w:webHidden/>
          </w:rPr>
          <w:tab/>
        </w:r>
        <w:r w:rsidR="000041C9">
          <w:rPr>
            <w:noProof/>
            <w:webHidden/>
          </w:rPr>
          <w:fldChar w:fldCharType="begin"/>
        </w:r>
        <w:r w:rsidR="000041C9">
          <w:rPr>
            <w:noProof/>
            <w:webHidden/>
          </w:rPr>
          <w:instrText xml:space="preserve"> PAGEREF _Toc232072151 \h </w:instrText>
        </w:r>
        <w:r w:rsidR="000041C9">
          <w:rPr>
            <w:noProof/>
            <w:webHidden/>
          </w:rPr>
        </w:r>
        <w:r w:rsidR="000041C9">
          <w:rPr>
            <w:noProof/>
            <w:webHidden/>
          </w:rPr>
          <w:fldChar w:fldCharType="separate"/>
        </w:r>
        <w:r w:rsidR="000041C9">
          <w:rPr>
            <w:noProof/>
            <w:webHidden/>
          </w:rPr>
          <w:t>32</w:t>
        </w:r>
        <w:r w:rsidR="000041C9">
          <w:rPr>
            <w:noProof/>
            <w:webHidden/>
          </w:rPr>
          <w:fldChar w:fldCharType="end"/>
        </w:r>
      </w:hyperlink>
    </w:p>
    <w:p w14:paraId="3ACC992A" w14:textId="639340F1" w:rsidR="000041C9" w:rsidRDefault="009211A8">
      <w:pPr>
        <w:pStyle w:val="TOC2"/>
        <w:tabs>
          <w:tab w:val="right" w:leader="dot" w:pos="8778"/>
        </w:tabs>
        <w:rPr>
          <w:rFonts w:asciiTheme="minorHAnsi" w:eastAsiaTheme="minorEastAsia" w:hAnsiTheme="minorHAnsi"/>
          <w:noProof/>
          <w:sz w:val="22"/>
        </w:rPr>
      </w:pPr>
      <w:hyperlink w:anchor="_Toc232072152" w:history="1">
        <w:r w:rsidR="000041C9" w:rsidRPr="009A1669">
          <w:rPr>
            <w:rStyle w:val="Hyperlink"/>
            <w:noProof/>
          </w:rPr>
          <w:t>5.2 Hướng phát triển</w:t>
        </w:r>
        <w:r w:rsidR="000041C9">
          <w:rPr>
            <w:noProof/>
            <w:webHidden/>
          </w:rPr>
          <w:tab/>
        </w:r>
        <w:r w:rsidR="000041C9">
          <w:rPr>
            <w:noProof/>
            <w:webHidden/>
          </w:rPr>
          <w:fldChar w:fldCharType="begin"/>
        </w:r>
        <w:r w:rsidR="000041C9">
          <w:rPr>
            <w:noProof/>
            <w:webHidden/>
          </w:rPr>
          <w:instrText xml:space="preserve"> PAGEREF _Toc232072152 \h </w:instrText>
        </w:r>
        <w:r w:rsidR="000041C9">
          <w:rPr>
            <w:noProof/>
            <w:webHidden/>
          </w:rPr>
        </w:r>
        <w:r w:rsidR="000041C9">
          <w:rPr>
            <w:noProof/>
            <w:webHidden/>
          </w:rPr>
          <w:fldChar w:fldCharType="separate"/>
        </w:r>
        <w:r w:rsidR="000041C9">
          <w:rPr>
            <w:noProof/>
            <w:webHidden/>
          </w:rPr>
          <w:t>32</w:t>
        </w:r>
        <w:r w:rsidR="000041C9">
          <w:rPr>
            <w:noProof/>
            <w:webHidden/>
          </w:rPr>
          <w:fldChar w:fldCharType="end"/>
        </w:r>
      </w:hyperlink>
    </w:p>
    <w:p w14:paraId="561CBD8B" w14:textId="0A53A3EC" w:rsidR="000041C9" w:rsidRDefault="009211A8">
      <w:pPr>
        <w:pStyle w:val="TOC1"/>
        <w:tabs>
          <w:tab w:val="right" w:leader="dot" w:pos="8778"/>
        </w:tabs>
        <w:rPr>
          <w:rFonts w:asciiTheme="minorHAnsi" w:eastAsiaTheme="minorEastAsia" w:hAnsiTheme="minorHAnsi"/>
          <w:noProof/>
          <w:sz w:val="22"/>
        </w:rPr>
      </w:pPr>
      <w:hyperlink w:anchor="_Toc232072153" w:history="1">
        <w:r w:rsidR="000041C9" w:rsidRPr="009A1669">
          <w:rPr>
            <w:rStyle w:val="Hyperlink"/>
            <w:noProof/>
          </w:rPr>
          <w:t>Danh mục tài liệu tham khảo</w:t>
        </w:r>
        <w:r w:rsidR="000041C9">
          <w:rPr>
            <w:noProof/>
            <w:webHidden/>
          </w:rPr>
          <w:tab/>
        </w:r>
        <w:r w:rsidR="000041C9">
          <w:rPr>
            <w:noProof/>
            <w:webHidden/>
          </w:rPr>
          <w:fldChar w:fldCharType="begin"/>
        </w:r>
        <w:r w:rsidR="000041C9">
          <w:rPr>
            <w:noProof/>
            <w:webHidden/>
          </w:rPr>
          <w:instrText xml:space="preserve"> PAGEREF _Toc232072153 \h </w:instrText>
        </w:r>
        <w:r w:rsidR="000041C9">
          <w:rPr>
            <w:noProof/>
            <w:webHidden/>
          </w:rPr>
        </w:r>
        <w:r w:rsidR="000041C9">
          <w:rPr>
            <w:noProof/>
            <w:webHidden/>
          </w:rPr>
          <w:fldChar w:fldCharType="separate"/>
        </w:r>
        <w:r w:rsidR="000041C9">
          <w:rPr>
            <w:noProof/>
            <w:webHidden/>
          </w:rPr>
          <w:t>33</w:t>
        </w:r>
        <w:r w:rsidR="000041C9">
          <w:rPr>
            <w:noProof/>
            <w:webHidden/>
          </w:rPr>
          <w:fldChar w:fldCharType="end"/>
        </w:r>
      </w:hyperlink>
    </w:p>
    <w:p w14:paraId="57908A82" w14:textId="26DEA54D" w:rsidR="00084BF4" w:rsidRDefault="000041C9">
      <w:r>
        <w:fldChar w:fldCharType="end"/>
      </w:r>
    </w:p>
    <w:p w14:paraId="5F1E89CC" w14:textId="77777777" w:rsidR="00C50A2A" w:rsidRDefault="00C50A2A" w:rsidP="00C50A2A">
      <w:pPr>
        <w:pStyle w:val="DEMUC"/>
      </w:pPr>
      <w:r>
        <w:br w:type="page"/>
      </w:r>
    </w:p>
    <w:p w14:paraId="31993884" w14:textId="77777777" w:rsidR="000B3C8E" w:rsidRDefault="00314527" w:rsidP="00C50A2A">
      <w:pPr>
        <w:pStyle w:val="DEMUC"/>
      </w:pPr>
      <w:bookmarkStart w:id="3" w:name="_Toc232072099"/>
      <w:r>
        <w:lastRenderedPageBreak/>
        <w:t>Danh mục hình ảnh</w:t>
      </w:r>
      <w:bookmarkEnd w:id="3"/>
    </w:p>
    <w:p w14:paraId="65756A34" w14:textId="23A43045" w:rsidR="000041C9" w:rsidRDefault="00694DEF">
      <w:pPr>
        <w:pStyle w:val="TableofFigures"/>
        <w:tabs>
          <w:tab w:val="right" w:leader="dot" w:pos="8778"/>
        </w:tabs>
        <w:rPr>
          <w:rFonts w:asciiTheme="minorHAnsi" w:eastAsiaTheme="minorEastAsia" w:hAnsiTheme="minorHAnsi"/>
          <w:noProof/>
          <w:sz w:val="22"/>
        </w:rPr>
      </w:pPr>
      <w:r>
        <w:fldChar w:fldCharType="begin"/>
      </w:r>
      <w:r>
        <w:instrText xml:space="preserve"> TOC \h \z \c "Hình" </w:instrText>
      </w:r>
      <w:r>
        <w:fldChar w:fldCharType="separate"/>
      </w:r>
      <w:hyperlink w:anchor="_Toc232072154" w:history="1">
        <w:r w:rsidR="000041C9" w:rsidRPr="00CC0C73">
          <w:rPr>
            <w:rStyle w:val="Hyperlink"/>
            <w:noProof/>
          </w:rPr>
          <w:t>Hình 1. Sơ đồ câu trúc trang web</w:t>
        </w:r>
        <w:r w:rsidR="000041C9">
          <w:rPr>
            <w:noProof/>
            <w:webHidden/>
          </w:rPr>
          <w:tab/>
        </w:r>
        <w:r w:rsidR="000041C9">
          <w:rPr>
            <w:noProof/>
            <w:webHidden/>
          </w:rPr>
          <w:fldChar w:fldCharType="begin"/>
        </w:r>
        <w:r w:rsidR="000041C9">
          <w:rPr>
            <w:noProof/>
            <w:webHidden/>
          </w:rPr>
          <w:instrText xml:space="preserve"> PAGEREF _Toc232072154 \h </w:instrText>
        </w:r>
        <w:r w:rsidR="000041C9">
          <w:rPr>
            <w:noProof/>
            <w:webHidden/>
          </w:rPr>
        </w:r>
        <w:r w:rsidR="000041C9">
          <w:rPr>
            <w:noProof/>
            <w:webHidden/>
          </w:rPr>
          <w:fldChar w:fldCharType="separate"/>
        </w:r>
        <w:r w:rsidR="000041C9">
          <w:rPr>
            <w:noProof/>
            <w:webHidden/>
          </w:rPr>
          <w:t>17</w:t>
        </w:r>
        <w:r w:rsidR="000041C9">
          <w:rPr>
            <w:noProof/>
            <w:webHidden/>
          </w:rPr>
          <w:fldChar w:fldCharType="end"/>
        </w:r>
      </w:hyperlink>
    </w:p>
    <w:p w14:paraId="64783065" w14:textId="3D147984" w:rsidR="000041C9" w:rsidRDefault="009211A8">
      <w:pPr>
        <w:pStyle w:val="TableofFigures"/>
        <w:tabs>
          <w:tab w:val="right" w:leader="dot" w:pos="8778"/>
        </w:tabs>
        <w:rPr>
          <w:rFonts w:asciiTheme="minorHAnsi" w:eastAsiaTheme="minorEastAsia" w:hAnsiTheme="minorHAnsi"/>
          <w:noProof/>
          <w:sz w:val="22"/>
        </w:rPr>
      </w:pPr>
      <w:hyperlink w:anchor="_Toc232072155" w:history="1">
        <w:r w:rsidR="000041C9" w:rsidRPr="00CC0C73">
          <w:rPr>
            <w:rStyle w:val="Hyperlink"/>
            <w:noProof/>
          </w:rPr>
          <w:t>Hình 2. Trang chủ của trang web</w:t>
        </w:r>
        <w:r w:rsidR="000041C9">
          <w:rPr>
            <w:noProof/>
            <w:webHidden/>
          </w:rPr>
          <w:tab/>
        </w:r>
        <w:r w:rsidR="000041C9">
          <w:rPr>
            <w:noProof/>
            <w:webHidden/>
          </w:rPr>
          <w:fldChar w:fldCharType="begin"/>
        </w:r>
        <w:r w:rsidR="000041C9">
          <w:rPr>
            <w:noProof/>
            <w:webHidden/>
          </w:rPr>
          <w:instrText xml:space="preserve"> PAGEREF _Toc232072155 \h </w:instrText>
        </w:r>
        <w:r w:rsidR="000041C9">
          <w:rPr>
            <w:noProof/>
            <w:webHidden/>
          </w:rPr>
        </w:r>
        <w:r w:rsidR="000041C9">
          <w:rPr>
            <w:noProof/>
            <w:webHidden/>
          </w:rPr>
          <w:fldChar w:fldCharType="separate"/>
        </w:r>
        <w:r w:rsidR="000041C9">
          <w:rPr>
            <w:noProof/>
            <w:webHidden/>
          </w:rPr>
          <w:t>28</w:t>
        </w:r>
        <w:r w:rsidR="000041C9">
          <w:rPr>
            <w:noProof/>
            <w:webHidden/>
          </w:rPr>
          <w:fldChar w:fldCharType="end"/>
        </w:r>
      </w:hyperlink>
    </w:p>
    <w:p w14:paraId="71E574EB" w14:textId="2CE8C9AA" w:rsidR="000041C9" w:rsidRDefault="009211A8">
      <w:pPr>
        <w:pStyle w:val="TableofFigures"/>
        <w:tabs>
          <w:tab w:val="right" w:leader="dot" w:pos="8778"/>
        </w:tabs>
        <w:rPr>
          <w:rFonts w:asciiTheme="minorHAnsi" w:eastAsiaTheme="minorEastAsia" w:hAnsiTheme="minorHAnsi"/>
          <w:noProof/>
          <w:sz w:val="22"/>
        </w:rPr>
      </w:pPr>
      <w:hyperlink w:anchor="_Toc232072156" w:history="1">
        <w:r w:rsidR="000041C9" w:rsidRPr="00CC0C73">
          <w:rPr>
            <w:rStyle w:val="Hyperlink"/>
            <w:noProof/>
          </w:rPr>
          <w:t>Hình 3. Trang sản phẩm của trang web</w:t>
        </w:r>
        <w:r w:rsidR="000041C9">
          <w:rPr>
            <w:noProof/>
            <w:webHidden/>
          </w:rPr>
          <w:tab/>
        </w:r>
        <w:r w:rsidR="000041C9">
          <w:rPr>
            <w:noProof/>
            <w:webHidden/>
          </w:rPr>
          <w:fldChar w:fldCharType="begin"/>
        </w:r>
        <w:r w:rsidR="000041C9">
          <w:rPr>
            <w:noProof/>
            <w:webHidden/>
          </w:rPr>
          <w:instrText xml:space="preserve"> PAGEREF _Toc232072156 \h </w:instrText>
        </w:r>
        <w:r w:rsidR="000041C9">
          <w:rPr>
            <w:noProof/>
            <w:webHidden/>
          </w:rPr>
        </w:r>
        <w:r w:rsidR="000041C9">
          <w:rPr>
            <w:noProof/>
            <w:webHidden/>
          </w:rPr>
          <w:fldChar w:fldCharType="separate"/>
        </w:r>
        <w:r w:rsidR="000041C9">
          <w:rPr>
            <w:noProof/>
            <w:webHidden/>
          </w:rPr>
          <w:t>29</w:t>
        </w:r>
        <w:r w:rsidR="000041C9">
          <w:rPr>
            <w:noProof/>
            <w:webHidden/>
          </w:rPr>
          <w:fldChar w:fldCharType="end"/>
        </w:r>
      </w:hyperlink>
    </w:p>
    <w:p w14:paraId="0AC36099" w14:textId="751D1997" w:rsidR="000041C9" w:rsidRDefault="009211A8">
      <w:pPr>
        <w:pStyle w:val="TableofFigures"/>
        <w:tabs>
          <w:tab w:val="right" w:leader="dot" w:pos="8778"/>
        </w:tabs>
        <w:rPr>
          <w:rFonts w:asciiTheme="minorHAnsi" w:eastAsiaTheme="minorEastAsia" w:hAnsiTheme="minorHAnsi"/>
          <w:noProof/>
          <w:sz w:val="22"/>
        </w:rPr>
      </w:pPr>
      <w:hyperlink w:anchor="_Toc232072157" w:history="1">
        <w:r w:rsidR="000041C9" w:rsidRPr="00CC0C73">
          <w:rPr>
            <w:rStyle w:val="Hyperlink"/>
            <w:noProof/>
          </w:rPr>
          <w:t>Hình 4. Trang giỏ hàng của trang web</w:t>
        </w:r>
        <w:r w:rsidR="000041C9">
          <w:rPr>
            <w:noProof/>
            <w:webHidden/>
          </w:rPr>
          <w:tab/>
        </w:r>
        <w:r w:rsidR="000041C9">
          <w:rPr>
            <w:noProof/>
            <w:webHidden/>
          </w:rPr>
          <w:fldChar w:fldCharType="begin"/>
        </w:r>
        <w:r w:rsidR="000041C9">
          <w:rPr>
            <w:noProof/>
            <w:webHidden/>
          </w:rPr>
          <w:instrText xml:space="preserve"> PAGEREF _Toc232072157 \h </w:instrText>
        </w:r>
        <w:r w:rsidR="000041C9">
          <w:rPr>
            <w:noProof/>
            <w:webHidden/>
          </w:rPr>
        </w:r>
        <w:r w:rsidR="000041C9">
          <w:rPr>
            <w:noProof/>
            <w:webHidden/>
          </w:rPr>
          <w:fldChar w:fldCharType="separate"/>
        </w:r>
        <w:r w:rsidR="000041C9">
          <w:rPr>
            <w:noProof/>
            <w:webHidden/>
          </w:rPr>
          <w:t>30</w:t>
        </w:r>
        <w:r w:rsidR="000041C9">
          <w:rPr>
            <w:noProof/>
            <w:webHidden/>
          </w:rPr>
          <w:fldChar w:fldCharType="end"/>
        </w:r>
      </w:hyperlink>
    </w:p>
    <w:p w14:paraId="334B6793" w14:textId="346D702E" w:rsidR="00D840FB" w:rsidRDefault="00694DEF" w:rsidP="000B3C8E">
      <w:pPr>
        <w:pStyle w:val="noidung"/>
      </w:pPr>
      <w:r>
        <w:fldChar w:fldCharType="end"/>
      </w:r>
    </w:p>
    <w:p w14:paraId="6ED13ED4" w14:textId="77777777" w:rsidR="00D840FB" w:rsidRDefault="00D840FB">
      <w:pPr>
        <w:rPr>
          <w:b/>
          <w:caps/>
          <w:sz w:val="30"/>
        </w:rPr>
      </w:pPr>
    </w:p>
    <w:p w14:paraId="6C642F58" w14:textId="77777777" w:rsidR="00314527" w:rsidRDefault="00314527" w:rsidP="00C50A2A">
      <w:pPr>
        <w:pStyle w:val="DEMUC"/>
      </w:pPr>
      <w:bookmarkStart w:id="4" w:name="_Toc232072100"/>
      <w:r>
        <w:t>Danh mục bảng biểu</w:t>
      </w:r>
      <w:bookmarkEnd w:id="4"/>
    </w:p>
    <w:p w14:paraId="5A792533" w14:textId="77777777" w:rsidR="00694DEF" w:rsidRDefault="00694DEF">
      <w:pPr>
        <w:pStyle w:val="TableofFigures"/>
        <w:tabs>
          <w:tab w:val="right" w:leader="dot" w:pos="8778"/>
        </w:tabs>
        <w:rPr>
          <w:rFonts w:asciiTheme="minorHAnsi" w:eastAsiaTheme="minorEastAsia" w:hAnsiTheme="minorHAnsi"/>
          <w:noProof/>
          <w:sz w:val="22"/>
        </w:rPr>
      </w:pPr>
      <w:r>
        <w:fldChar w:fldCharType="begin"/>
      </w:r>
      <w:r>
        <w:instrText xml:space="preserve"> TOC \h \z \c "Bảng" </w:instrText>
      </w:r>
      <w:r>
        <w:fldChar w:fldCharType="separate"/>
      </w:r>
      <w:hyperlink w:anchor="_Toc232037887" w:history="1">
        <w:r w:rsidRPr="00506C04">
          <w:rPr>
            <w:rStyle w:val="Hyperlink"/>
            <w:noProof/>
          </w:rPr>
          <w:t>Bảng 1. Danh sách yêu cầu chức năng hệ thống</w:t>
        </w:r>
        <w:r>
          <w:rPr>
            <w:noProof/>
            <w:webHidden/>
          </w:rPr>
          <w:tab/>
        </w:r>
        <w:r>
          <w:rPr>
            <w:noProof/>
            <w:webHidden/>
          </w:rPr>
          <w:fldChar w:fldCharType="begin"/>
        </w:r>
        <w:r>
          <w:rPr>
            <w:noProof/>
            <w:webHidden/>
          </w:rPr>
          <w:instrText xml:space="preserve"> PAGEREF _Toc232037887 \h </w:instrText>
        </w:r>
        <w:r>
          <w:rPr>
            <w:noProof/>
            <w:webHidden/>
          </w:rPr>
        </w:r>
        <w:r>
          <w:rPr>
            <w:noProof/>
            <w:webHidden/>
          </w:rPr>
          <w:fldChar w:fldCharType="separate"/>
        </w:r>
        <w:r>
          <w:rPr>
            <w:noProof/>
            <w:webHidden/>
          </w:rPr>
          <w:t>11</w:t>
        </w:r>
        <w:r>
          <w:rPr>
            <w:noProof/>
            <w:webHidden/>
          </w:rPr>
          <w:fldChar w:fldCharType="end"/>
        </w:r>
      </w:hyperlink>
    </w:p>
    <w:p w14:paraId="7494F475" w14:textId="77777777" w:rsidR="00694DEF" w:rsidRDefault="009211A8">
      <w:pPr>
        <w:pStyle w:val="TableofFigures"/>
        <w:tabs>
          <w:tab w:val="right" w:leader="dot" w:pos="8778"/>
        </w:tabs>
        <w:rPr>
          <w:rFonts w:asciiTheme="minorHAnsi" w:eastAsiaTheme="minorEastAsia" w:hAnsiTheme="minorHAnsi"/>
          <w:noProof/>
          <w:sz w:val="22"/>
        </w:rPr>
      </w:pPr>
      <w:hyperlink w:anchor="_Toc232037888" w:history="1">
        <w:r w:rsidR="00694DEF" w:rsidRPr="00506C04">
          <w:rPr>
            <w:rStyle w:val="Hyperlink"/>
            <w:noProof/>
          </w:rPr>
          <w:t>Bảng 2. Đặc tả cấu trúc đối tượng sản phẩm</w:t>
        </w:r>
        <w:r w:rsidR="00694DEF">
          <w:rPr>
            <w:noProof/>
            <w:webHidden/>
          </w:rPr>
          <w:tab/>
        </w:r>
        <w:r w:rsidR="00694DEF">
          <w:rPr>
            <w:noProof/>
            <w:webHidden/>
          </w:rPr>
          <w:fldChar w:fldCharType="begin"/>
        </w:r>
        <w:r w:rsidR="00694DEF">
          <w:rPr>
            <w:noProof/>
            <w:webHidden/>
          </w:rPr>
          <w:instrText xml:space="preserve"> PAGEREF _Toc232037888 \h </w:instrText>
        </w:r>
        <w:r w:rsidR="00694DEF">
          <w:rPr>
            <w:noProof/>
            <w:webHidden/>
          </w:rPr>
        </w:r>
        <w:r w:rsidR="00694DEF">
          <w:rPr>
            <w:noProof/>
            <w:webHidden/>
          </w:rPr>
          <w:fldChar w:fldCharType="separate"/>
        </w:r>
        <w:r w:rsidR="00694DEF">
          <w:rPr>
            <w:noProof/>
            <w:webHidden/>
          </w:rPr>
          <w:t>14</w:t>
        </w:r>
        <w:r w:rsidR="00694DEF">
          <w:rPr>
            <w:noProof/>
            <w:webHidden/>
          </w:rPr>
          <w:fldChar w:fldCharType="end"/>
        </w:r>
      </w:hyperlink>
    </w:p>
    <w:p w14:paraId="11733208" w14:textId="77777777" w:rsidR="00694DEF" w:rsidRDefault="009211A8">
      <w:pPr>
        <w:pStyle w:val="TableofFigures"/>
        <w:tabs>
          <w:tab w:val="right" w:leader="dot" w:pos="8778"/>
        </w:tabs>
        <w:rPr>
          <w:rFonts w:asciiTheme="minorHAnsi" w:eastAsiaTheme="minorEastAsia" w:hAnsiTheme="minorHAnsi"/>
          <w:noProof/>
          <w:sz w:val="22"/>
        </w:rPr>
      </w:pPr>
      <w:hyperlink w:anchor="_Toc232037889" w:history="1">
        <w:r w:rsidR="00694DEF" w:rsidRPr="00506C04">
          <w:rPr>
            <w:rStyle w:val="Hyperlink"/>
            <w:noProof/>
          </w:rPr>
          <w:t>Bảng 3. Đặc tả đối cấu trúc tượng giỏ hàng</w:t>
        </w:r>
        <w:r w:rsidR="00694DEF">
          <w:rPr>
            <w:noProof/>
            <w:webHidden/>
          </w:rPr>
          <w:tab/>
        </w:r>
        <w:r w:rsidR="00694DEF">
          <w:rPr>
            <w:noProof/>
            <w:webHidden/>
          </w:rPr>
          <w:fldChar w:fldCharType="begin"/>
        </w:r>
        <w:r w:rsidR="00694DEF">
          <w:rPr>
            <w:noProof/>
            <w:webHidden/>
          </w:rPr>
          <w:instrText xml:space="preserve"> PAGEREF _Toc232037889 \h </w:instrText>
        </w:r>
        <w:r w:rsidR="00694DEF">
          <w:rPr>
            <w:noProof/>
            <w:webHidden/>
          </w:rPr>
        </w:r>
        <w:r w:rsidR="00694DEF">
          <w:rPr>
            <w:noProof/>
            <w:webHidden/>
          </w:rPr>
          <w:fldChar w:fldCharType="separate"/>
        </w:r>
        <w:r w:rsidR="00694DEF">
          <w:rPr>
            <w:noProof/>
            <w:webHidden/>
          </w:rPr>
          <w:t>15</w:t>
        </w:r>
        <w:r w:rsidR="00694DEF">
          <w:rPr>
            <w:noProof/>
            <w:webHidden/>
          </w:rPr>
          <w:fldChar w:fldCharType="end"/>
        </w:r>
      </w:hyperlink>
    </w:p>
    <w:p w14:paraId="0B530466" w14:textId="77777777" w:rsidR="00694DEF" w:rsidRDefault="009211A8">
      <w:pPr>
        <w:pStyle w:val="TableofFigures"/>
        <w:tabs>
          <w:tab w:val="right" w:leader="dot" w:pos="8778"/>
        </w:tabs>
        <w:rPr>
          <w:rFonts w:asciiTheme="minorHAnsi" w:eastAsiaTheme="minorEastAsia" w:hAnsiTheme="minorHAnsi"/>
          <w:noProof/>
          <w:sz w:val="22"/>
        </w:rPr>
      </w:pPr>
      <w:hyperlink w:anchor="_Toc232037890" w:history="1">
        <w:r w:rsidR="00694DEF" w:rsidRPr="00506C04">
          <w:rPr>
            <w:rStyle w:val="Hyperlink"/>
            <w:noProof/>
          </w:rPr>
          <w:t>Bảng 4. Môi trường và dữ liệu thử nghiệm</w:t>
        </w:r>
        <w:r w:rsidR="00694DEF">
          <w:rPr>
            <w:noProof/>
            <w:webHidden/>
          </w:rPr>
          <w:tab/>
        </w:r>
        <w:r w:rsidR="00694DEF">
          <w:rPr>
            <w:noProof/>
            <w:webHidden/>
          </w:rPr>
          <w:fldChar w:fldCharType="begin"/>
        </w:r>
        <w:r w:rsidR="00694DEF">
          <w:rPr>
            <w:noProof/>
            <w:webHidden/>
          </w:rPr>
          <w:instrText xml:space="preserve"> PAGEREF _Toc232037890 \h </w:instrText>
        </w:r>
        <w:r w:rsidR="00694DEF">
          <w:rPr>
            <w:noProof/>
            <w:webHidden/>
          </w:rPr>
        </w:r>
        <w:r w:rsidR="00694DEF">
          <w:rPr>
            <w:noProof/>
            <w:webHidden/>
          </w:rPr>
          <w:fldChar w:fldCharType="separate"/>
        </w:r>
        <w:r w:rsidR="00694DEF">
          <w:rPr>
            <w:noProof/>
            <w:webHidden/>
          </w:rPr>
          <w:t>22</w:t>
        </w:r>
        <w:r w:rsidR="00694DEF">
          <w:rPr>
            <w:noProof/>
            <w:webHidden/>
          </w:rPr>
          <w:fldChar w:fldCharType="end"/>
        </w:r>
      </w:hyperlink>
    </w:p>
    <w:p w14:paraId="0ADC65F8" w14:textId="77777777" w:rsidR="00694DEF" w:rsidRDefault="009211A8">
      <w:pPr>
        <w:pStyle w:val="TableofFigures"/>
        <w:tabs>
          <w:tab w:val="right" w:leader="dot" w:pos="8778"/>
        </w:tabs>
        <w:rPr>
          <w:rFonts w:asciiTheme="minorHAnsi" w:eastAsiaTheme="minorEastAsia" w:hAnsiTheme="minorHAnsi"/>
          <w:noProof/>
          <w:sz w:val="22"/>
        </w:rPr>
      </w:pPr>
      <w:hyperlink w:anchor="_Toc232037891" w:history="1">
        <w:r w:rsidR="00694DEF" w:rsidRPr="00506C04">
          <w:rPr>
            <w:rStyle w:val="Hyperlink"/>
            <w:noProof/>
          </w:rPr>
          <w:t>Bảng 5. Tổng hợp kết quả kiểm thử các chức năng</w:t>
        </w:r>
        <w:r w:rsidR="00694DEF">
          <w:rPr>
            <w:noProof/>
            <w:webHidden/>
          </w:rPr>
          <w:tab/>
        </w:r>
        <w:r w:rsidR="00694DEF">
          <w:rPr>
            <w:noProof/>
            <w:webHidden/>
          </w:rPr>
          <w:fldChar w:fldCharType="begin"/>
        </w:r>
        <w:r w:rsidR="00694DEF">
          <w:rPr>
            <w:noProof/>
            <w:webHidden/>
          </w:rPr>
          <w:instrText xml:space="preserve"> PAGEREF _Toc232037891 \h </w:instrText>
        </w:r>
        <w:r w:rsidR="00694DEF">
          <w:rPr>
            <w:noProof/>
            <w:webHidden/>
          </w:rPr>
        </w:r>
        <w:r w:rsidR="00694DEF">
          <w:rPr>
            <w:noProof/>
            <w:webHidden/>
          </w:rPr>
          <w:fldChar w:fldCharType="separate"/>
        </w:r>
        <w:r w:rsidR="00694DEF">
          <w:rPr>
            <w:noProof/>
            <w:webHidden/>
          </w:rPr>
          <w:t>23</w:t>
        </w:r>
        <w:r w:rsidR="00694DEF">
          <w:rPr>
            <w:noProof/>
            <w:webHidden/>
          </w:rPr>
          <w:fldChar w:fldCharType="end"/>
        </w:r>
      </w:hyperlink>
    </w:p>
    <w:p w14:paraId="44409550" w14:textId="77777777" w:rsidR="00D840FB" w:rsidRDefault="00694DEF" w:rsidP="00D840FB">
      <w:pPr>
        <w:pStyle w:val="noidung"/>
      </w:pPr>
      <w:r>
        <w:fldChar w:fldCharType="end"/>
      </w:r>
    </w:p>
    <w:p w14:paraId="7CACFD11" w14:textId="77777777" w:rsidR="0002381A" w:rsidRDefault="0002381A" w:rsidP="00C50A2A">
      <w:pPr>
        <w:pStyle w:val="DEMUC"/>
      </w:pPr>
    </w:p>
    <w:p w14:paraId="137581AB" w14:textId="77777777" w:rsidR="00DC5EBA" w:rsidRDefault="00DC5EBA" w:rsidP="00DC5EBA">
      <w:pPr>
        <w:pStyle w:val="TableofFigures"/>
        <w:tabs>
          <w:tab w:val="right" w:leader="dot" w:pos="8778"/>
        </w:tabs>
        <w:rPr>
          <w:rFonts w:asciiTheme="minorHAnsi" w:eastAsiaTheme="minorEastAsia" w:hAnsiTheme="minorHAnsi"/>
          <w:noProof/>
          <w:sz w:val="22"/>
        </w:rPr>
      </w:pPr>
      <w:r>
        <w:fldChar w:fldCharType="begin"/>
      </w:r>
      <w:r>
        <w:instrText xml:space="preserve"> TOC \h \z \c "Bảng" </w:instrText>
      </w:r>
      <w:r>
        <w:fldChar w:fldCharType="separate"/>
      </w:r>
    </w:p>
    <w:p w14:paraId="1DFC46C7" w14:textId="77777777" w:rsidR="00D840FB" w:rsidRDefault="00DC5EBA"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r>
        <w:fldChar w:fldCharType="end"/>
      </w:r>
    </w:p>
    <w:p w14:paraId="723408F8" w14:textId="77777777" w:rsidR="00314527" w:rsidRPr="003E75F2" w:rsidRDefault="00101E1F" w:rsidP="003E75F2">
      <w:pPr>
        <w:pStyle w:val="Heading1"/>
      </w:pPr>
      <w:bookmarkStart w:id="5" w:name="_Toc232072101"/>
      <w:r w:rsidRPr="003E75F2">
        <w:lastRenderedPageBreak/>
        <w:t>T</w:t>
      </w:r>
      <w:r w:rsidR="0035699F" w:rsidRPr="003E75F2">
        <w:t>ổng quan nghiên cứu</w:t>
      </w:r>
      <w:bookmarkEnd w:id="5"/>
    </w:p>
    <w:p w14:paraId="514919A3" w14:textId="77777777" w:rsidR="007950DA" w:rsidRDefault="007950DA" w:rsidP="003E75F2">
      <w:pPr>
        <w:pStyle w:val="Heading2"/>
      </w:pPr>
      <w:bookmarkStart w:id="6" w:name="_Toc232072102"/>
      <w:r>
        <w:t>Đặt vấn đề</w:t>
      </w:r>
      <w:bookmarkEnd w:id="6"/>
    </w:p>
    <w:p w14:paraId="7C6972AE" w14:textId="77777777" w:rsidR="0024568C" w:rsidRDefault="0024568C" w:rsidP="00717031">
      <w:pPr>
        <w:pStyle w:val="noidung"/>
      </w:pPr>
      <w:r>
        <w:t>Trong kỷ nguyên số hóa và sự bùng nổ của cuộc cách mạng công nghiệp 4.0, thương mại điện tử đã trở thành một xu hướng tất yếu, đặc biệt là trong lĩnh vực kinh doanh thiết bị điện tử và công nghệ (điện thoại, laptop, máy tính bảng, thiết bị thông minh). Người tiêu dùng hiện đại không chỉ quan tâm đến chất lượng của sản phẩm mà còn đặt ra yêu cầu rất khắt khe về trải nghiệm mua sắm trực tuyến (UI/UX). Một trang web có giao diện trực quan, bố cục khoa học, tốc độ phản hồi nhanh và dễ dàng tương tác chính là "cửa hàng số" quyết định trực tiếp đến việc giữ chân khách hàng và nâng cao tỷ lệ chuyển đổi.</w:t>
      </w:r>
    </w:p>
    <w:p w14:paraId="74616FB3" w14:textId="77777777" w:rsidR="0024568C" w:rsidRDefault="0024568C" w:rsidP="00717031">
      <w:pPr>
        <w:pStyle w:val="noidung"/>
      </w:pPr>
      <w:r>
        <w:t>Tuy nhiên, trong quá trình phát triển thực tế</w:t>
      </w:r>
      <w:r w:rsidR="00B93F1A">
        <w:t>, r</w:t>
      </w:r>
      <w:r>
        <w:t>ất nhiều hệ thống website bán lẻ quy mô vừa và nhỏ hiện nay vẫn mắc phải các hạn chế về mặt hiển thị như: bố cục (layout) bị vỡ hoặc xô lệch khi hiển thị trên các kích thước màn hình khác nhau; lưới sản phẩm (product grid) mất sự cân đối hoặc thiết kế thiếu sự đồng nhất về màu sắc nhận diện thương hiệu. Những lỗi kỹ thuật này tuy nhỏ nhưng lại gây ra sự đứt gãy trong trải nghiệm người dùng, làm giảm đi sự uy tín và tính chuyên nghiệp của doanh nghiệp.</w:t>
      </w:r>
    </w:p>
    <w:p w14:paraId="590714D8" w14:textId="77777777" w:rsidR="0024568C" w:rsidRDefault="0024568C" w:rsidP="00717031">
      <w:pPr>
        <w:pStyle w:val="noidung"/>
      </w:pPr>
      <w:r>
        <w:t xml:space="preserve">Xuất phát từ những thực trạng và nhu cầu cấp thiết đó, đề tài </w:t>
      </w:r>
      <w:r w:rsidRPr="00717031">
        <w:t>"</w:t>
      </w:r>
      <w:r w:rsidRPr="00717031">
        <w:rPr>
          <w:b/>
          <w:bCs/>
        </w:rPr>
        <w:t>Xây dựng website bán hàng trực tuyến về sản phẩm công nghệ</w:t>
      </w:r>
      <w:r w:rsidRPr="00717031">
        <w:t xml:space="preserve"> "</w:t>
      </w:r>
      <w:r>
        <w:t xml:space="preserve"> được lựa chọn để nghiên cứu và triển khai. Đồ án tập trung đi sâu vào việc ứng dụng các tiêu chuẩn cấu trúc HTML và kỹ thuật tạo kiểu CSS hiện đại (đặc biệt là CSS Grid và Flexbox Layout) nhằm giải quyết triệt để các bài toán về căn chỉnh không gian, chuẩn hóa tỷ lệ hiển thị và xây dựng một kiến trúc giao diện người dùng đồng bộ, thông minh. Sản phẩm của đề tài không chỉ hướng tới việc hoàn thiện một giao diện Front-end bắt mắt, mà còn là nền tảng vững chắc sẵn sàng cho việc tích hợp các hệ thống xử lý Back-end phức tạp trong tương lai.</w:t>
      </w:r>
    </w:p>
    <w:p w14:paraId="40E3096F" w14:textId="77777777" w:rsidR="003C330A" w:rsidRDefault="007950DA" w:rsidP="003C330A">
      <w:pPr>
        <w:pStyle w:val="Heading2"/>
      </w:pPr>
      <w:bookmarkStart w:id="7" w:name="_Toc232072103"/>
      <w:r>
        <w:t>Mục tiêu nghiên cứu</w:t>
      </w:r>
      <w:bookmarkEnd w:id="7"/>
    </w:p>
    <w:p w14:paraId="1DFB2435" w14:textId="12AC0A24" w:rsidR="003C330A" w:rsidRDefault="003C330A" w:rsidP="00587309">
      <w:pPr>
        <w:pStyle w:val="noidung"/>
      </w:pPr>
      <w:r>
        <w:t>Đề án được thực hiện nhằm củng cố và vận dụng các kiến ​​thức lý thuyết đã được học trong môn học Thiết kế web, cụ thể như sau:</w:t>
      </w:r>
    </w:p>
    <w:p w14:paraId="46A8B67B" w14:textId="77777777" w:rsidR="003C330A" w:rsidRPr="003C330A" w:rsidRDefault="003C330A" w:rsidP="00B44E45">
      <w:pPr>
        <w:pStyle w:val="noidung"/>
      </w:pPr>
      <w:r>
        <w:lastRenderedPageBreak/>
        <w:t>Á</w:t>
      </w:r>
      <w:r w:rsidRPr="003C330A">
        <w:t xml:space="preserve">p dụng ba công nghệ nền tảng HTML, CSS và JavaScript thuần túy trong việc xây dựng một trang web hoàn chỉnh từ đầu, không phụ thuộc vào các khung công tác hay thư viện bên ngoài. </w:t>
      </w:r>
    </w:p>
    <w:p w14:paraId="516D737C" w14:textId="77777777" w:rsidR="003C330A" w:rsidRPr="003C330A" w:rsidRDefault="003C330A" w:rsidP="00B44E45">
      <w:pPr>
        <w:pStyle w:val="noidung"/>
      </w:pPr>
      <w:r>
        <w:t>P</w:t>
      </w:r>
      <w:r w:rsidRPr="003C330A">
        <w:t xml:space="preserve">hát triển thiết kế giao diện sử dụng CSS Flexbox và Grid Layout, đảm bảo trang web hiển thị đúng và đẹp trên nhiều loại thiết bị như máy tính để bàn, máy tính xách tay, máy tính bảng và điện thoại di động. </w:t>
      </w:r>
    </w:p>
    <w:p w14:paraId="6EF43DFA" w14:textId="77777777" w:rsidR="003C330A" w:rsidRPr="003C330A" w:rsidRDefault="003C330A" w:rsidP="00B44E45">
      <w:pPr>
        <w:pStyle w:val="noidung"/>
      </w:pPr>
      <w:r w:rsidRPr="003C330A">
        <w:t xml:space="preserve">Thực hành quy trình phát triển phần mềm từ giai đoạn phân tích yêu cầu, thiết kế hệ thống, thiết kế giao diện, trình thiết lập cho kiểm tra thử và phát triển sản phẩm thực tế lên môi trường lưu trữ </w:t>
      </w:r>
      <w:r>
        <w:t>(</w:t>
      </w:r>
      <w:r w:rsidRPr="003C330A">
        <w:t xml:space="preserve">GitHub). </w:t>
      </w:r>
    </w:p>
    <w:p w14:paraId="2AFA892C" w14:textId="77777777" w:rsidR="003C330A" w:rsidRPr="003C330A" w:rsidRDefault="003C330A" w:rsidP="00B44E45">
      <w:pPr>
        <w:pStyle w:val="noidung"/>
      </w:pPr>
      <w:r w:rsidRPr="003C330A">
        <w:t xml:space="preserve">Sử dụng duy trì thiết kế UI/UX trong việc xây dựng giao diện người dùng trực quan, thẩm mỹ, tối ưu về màu sắc và bố cục, đồng thời tối ưu trải nghiệm cho người dùng. </w:t>
      </w:r>
    </w:p>
    <w:p w14:paraId="686D1F72" w14:textId="77777777" w:rsidR="00717031" w:rsidRDefault="003C330A" w:rsidP="00B44E45">
      <w:pPr>
        <w:pStyle w:val="noidung"/>
      </w:pPr>
      <w:r w:rsidRPr="003C330A">
        <w:t>Rèn luyện kỹ năng thiết lập JavaScript trong DOM xử lý, xây dựng các chức năng tương tác như lọc sản phẩm theo danh mục, quản lý giỏ hàng phía khách hàng và cập nhật giao diện mà không cần tải lại trang.</w:t>
      </w:r>
    </w:p>
    <w:p w14:paraId="3D5C36AD" w14:textId="77777777" w:rsidR="00587309" w:rsidRDefault="00587309" w:rsidP="00327610">
      <w:pPr>
        <w:pStyle w:val="noidung"/>
        <w:numPr>
          <w:ilvl w:val="2"/>
          <w:numId w:val="11"/>
        </w:numPr>
        <w:rPr>
          <w:b/>
          <w:bCs/>
        </w:rPr>
      </w:pPr>
      <w:r>
        <w:rPr>
          <w:b/>
          <w:bCs/>
        </w:rPr>
        <w:t>Mục tiêu thực tiễn và ứng dụng</w:t>
      </w:r>
    </w:p>
    <w:p w14:paraId="15AA51A8" w14:textId="77777777" w:rsidR="00587309" w:rsidRDefault="00587309" w:rsidP="00587309">
      <w:pPr>
        <w:pStyle w:val="noidung"/>
      </w:pPr>
      <w:r>
        <w:t>Bên cạnh giá trị học thuật, đề tài còn hướng đến việc tạo ra một sản phẩm thực tế có ứng dụng giá trị, phục vụ nhu cầu thực tiễn trong lĩnh vực thương mại điện tử:</w:t>
      </w:r>
    </w:p>
    <w:p w14:paraId="420B6675" w14:textId="77777777" w:rsidR="00587309" w:rsidRPr="00587309" w:rsidRDefault="00587309" w:rsidP="00C75F21">
      <w:pPr>
        <w:pStyle w:val="noidung"/>
      </w:pPr>
      <w:r w:rsidRPr="00587309">
        <w:t>Xây dựng một trang web bán lẻ công nghệ hoàn chỉnh, cung cấp đầy đủ các chức năng cơ bản của một nền tảng mua sắm trực tuyến</w:t>
      </w:r>
      <w:r>
        <w:t>.</w:t>
      </w:r>
      <w:r w:rsidRPr="00587309">
        <w:t xml:space="preserve"> </w:t>
      </w:r>
    </w:p>
    <w:p w14:paraId="4A667AD5" w14:textId="77777777" w:rsidR="00587309" w:rsidRPr="00587309" w:rsidRDefault="00587309" w:rsidP="00C75F21">
      <w:pPr>
        <w:pStyle w:val="noidung"/>
      </w:pPr>
      <w:r w:rsidRPr="00587309">
        <w:t xml:space="preserve">Tạo kênh bán hàng trực tuyến chuyên nghiệp có thể phát triển khai thực tế cho các cửa hàng bán lẻ công nghệ quy mô phù hợp và nhỏ, thay thế cho các hình thức bán hàng thủ công qua mạng xã hội còn thiếu tính chuyên nghiệp và khó quản lý. </w:t>
      </w:r>
    </w:p>
    <w:p w14:paraId="58831F89" w14:textId="77777777" w:rsidR="00587309" w:rsidRPr="00587309" w:rsidRDefault="00587309" w:rsidP="00C75F21">
      <w:pPr>
        <w:pStyle w:val="noidung"/>
      </w:pPr>
      <w:r w:rsidRPr="00587309">
        <w:t xml:space="preserve">Nâng cao trải nghiệm mua sắm của khách hàng thông qua giao diện thân thiện, thông tin rõ ràng, giúp khách hàng dễ dàng tìm kiếm và lựa chọn sản phẩm phù hợp với nhu cầu. </w:t>
      </w:r>
    </w:p>
    <w:p w14:paraId="395DA2A9" w14:textId="77777777" w:rsidR="00587309" w:rsidRPr="00587309" w:rsidRDefault="00587309" w:rsidP="00C75F21">
      <w:pPr>
        <w:pStyle w:val="noidung"/>
      </w:pPr>
      <w:r w:rsidRPr="00587309">
        <w:t xml:space="preserve">Xây dựng nền tảng có khả năng mở rộng trong tương lai, sẵn sàng hợp nhất các tính năng nâng cao như thành viên đăng nhập hệ thống, quản lý đơn hàng, cổng thanh toán trực tuyến và giao diện quản trị dành cho người bán. </w:t>
      </w:r>
    </w:p>
    <w:p w14:paraId="583609B4" w14:textId="77777777" w:rsidR="00587309" w:rsidRPr="00587309" w:rsidRDefault="00587309" w:rsidP="00C75F21">
      <w:pPr>
        <w:pStyle w:val="noidung"/>
      </w:pPr>
      <w:r w:rsidRPr="00587309">
        <w:lastRenderedPageBreak/>
        <w:t xml:space="preserve">Góp phần cung cấp </w:t>
      </w:r>
      <w:r>
        <w:t xml:space="preserve">giải pháp </w:t>
      </w:r>
      <w:r w:rsidRPr="00587309">
        <w:t>chuyển đổi số trong lĩnh vực bán lẻ, đặc biệt hỗ trợ doanh nghiệp vừa và nhỏ tiếp cận</w:t>
      </w:r>
      <w:r>
        <w:t xml:space="preserve"> </w:t>
      </w:r>
      <w:r w:rsidRPr="00587309">
        <w:t>khách hàng rộng hơn thông qua kênh thương mại điện tử</w:t>
      </w:r>
      <w:r>
        <w:t>.</w:t>
      </w:r>
    </w:p>
    <w:p w14:paraId="2C1F3634" w14:textId="77777777" w:rsidR="007950DA" w:rsidRDefault="007950DA" w:rsidP="003E75F2">
      <w:pPr>
        <w:pStyle w:val="Heading2"/>
      </w:pPr>
      <w:bookmarkStart w:id="8" w:name="_Toc232072104"/>
      <w:r>
        <w:t>Phương pháp nghiên cứu</w:t>
      </w:r>
      <w:bookmarkEnd w:id="8"/>
    </w:p>
    <w:p w14:paraId="446F2D60" w14:textId="77777777" w:rsidR="00717031" w:rsidRPr="00717031" w:rsidRDefault="00717031" w:rsidP="00C35BB5">
      <w:pPr>
        <w:pStyle w:val="noidung"/>
      </w:pPr>
      <w:r w:rsidRPr="00717031">
        <w:t xml:space="preserve">Để thực hiện và hoàn thành </w:t>
      </w:r>
      <w:r w:rsidR="00587309">
        <w:t>dự</w:t>
      </w:r>
      <w:r w:rsidRPr="00717031">
        <w:t xml:space="preserve"> án </w:t>
      </w:r>
      <w:r w:rsidR="00587309">
        <w:t>một cách khoa học và chất lượng</w:t>
      </w:r>
      <w:r w:rsidRPr="00717031">
        <w:t xml:space="preserve">, các phương pháp nghiên cứu khoa </w:t>
      </w:r>
      <w:r w:rsidR="00D64617">
        <w:t>đã được áp dụng trong suốt quá trình thực hiện</w:t>
      </w:r>
      <w:r w:rsidRPr="00717031">
        <w:t>:</w:t>
      </w:r>
    </w:p>
    <w:p w14:paraId="782C9676" w14:textId="77777777" w:rsidR="00717031" w:rsidRPr="00717031" w:rsidRDefault="00717031" w:rsidP="00C75F21">
      <w:pPr>
        <w:pStyle w:val="noidung"/>
      </w:pPr>
      <w:r w:rsidRPr="00587309">
        <w:rPr>
          <w:b/>
          <w:bCs/>
        </w:rPr>
        <w:t>Phương pháp nghiên cứu tài liệu</w:t>
      </w:r>
      <w:r w:rsidRPr="00717031">
        <w:t xml:space="preserve"> (Nghiên cứu lý thuyết): Tiến hành thu thập, tổng hợp và phân tích các tài liệu, giáo trình chuyên ngành Công nghệ thông tin từ Đại học Trà Vinh</w:t>
      </w:r>
      <w:r w:rsidR="00D64617">
        <w:t xml:space="preserve">. </w:t>
      </w:r>
      <w:r w:rsidRPr="00717031">
        <w:t>Qua đó, hệ thống hóa cơ sở lý thuyết về HTML, CSS cũng như các nguyên tắc thiết kế giao diện người dùng (UI/UX) tối ưu cho một hệ thống thương mại điện tử hiện đại.</w:t>
      </w:r>
    </w:p>
    <w:p w14:paraId="61951DDB" w14:textId="77777777" w:rsidR="00717031" w:rsidRPr="00717031" w:rsidRDefault="00717031" w:rsidP="00C75F21">
      <w:pPr>
        <w:pStyle w:val="noidung"/>
      </w:pPr>
      <w:r w:rsidRPr="00587309">
        <w:rPr>
          <w:b/>
          <w:bCs/>
        </w:rPr>
        <w:t xml:space="preserve">Phương pháp phân tích và </w:t>
      </w:r>
      <w:r w:rsidR="00D64617">
        <w:rPr>
          <w:b/>
          <w:bCs/>
        </w:rPr>
        <w:t>thiết kế hệ thống</w:t>
      </w:r>
      <w:r w:rsidRPr="00717031">
        <w:t xml:space="preserve">: Dựa trên những yêu cầu của một website bán </w:t>
      </w:r>
      <w:r w:rsidR="00D64617">
        <w:t>hàng</w:t>
      </w:r>
      <w:r w:rsidRPr="00717031">
        <w:t xml:space="preserve"> thực tế, tiến hành phân tích</w:t>
      </w:r>
      <w:r w:rsidR="00D64617">
        <w:t>.</w:t>
      </w:r>
      <w:r w:rsidRPr="00717031">
        <w:t xml:space="preserve"> Từ đó, phác thảo bố cục tổng thể (layout) và thiết kế một kiến trúc thư mục mã nguồn khoa học nhằm đảm bảo tính logic và khả năng bảo trì, mở rộng mã nguồn trong tương lai.</w:t>
      </w:r>
    </w:p>
    <w:p w14:paraId="30A75777" w14:textId="77777777" w:rsidR="00717031" w:rsidRDefault="00717031" w:rsidP="00C75F21">
      <w:pPr>
        <w:pStyle w:val="noidung"/>
      </w:pPr>
      <w:r w:rsidRPr="00587309">
        <w:rPr>
          <w:b/>
          <w:bCs/>
        </w:rPr>
        <w:t>Phương pháp thực nghiệm</w:t>
      </w:r>
      <w:r w:rsidRPr="00717031">
        <w:t xml:space="preserve"> (Lập trình và Kiểm thử): Đây là phương pháp cốt lõi của đồ án. Tiến hành ứng dụng trực tiếp các cơ sở lý thuyết đã nghiên cứu vào quá trình viết mã </w:t>
      </w:r>
      <w:r w:rsidR="00D64617">
        <w:t>nguồn</w:t>
      </w:r>
      <w:r w:rsidRPr="00717031">
        <w:t>. Sau</w:t>
      </w:r>
      <w:r w:rsidR="00D64617">
        <w:t xml:space="preserve"> đó</w:t>
      </w:r>
      <w:r w:rsidRPr="00717031">
        <w:t>, website được đưa vào kiểm thử trực tiếp trên các trình duyệt web phổ biến (Google Chrome, Microsoft Edge) nhằm đánh giá mức độ tương thích. Thông qua quá trình thực nghiệm liên tục này, các lỗi hiển thị đã được phát hiện, tinh chỉnh và khắc phục triệt để, đảm bảo giao diện đạt độ hoàn thiện cao nhất.</w:t>
      </w:r>
    </w:p>
    <w:p w14:paraId="69F5907C" w14:textId="77777777" w:rsidR="007950DA" w:rsidRDefault="007950DA" w:rsidP="00EC5402">
      <w:pPr>
        <w:pStyle w:val="Heading2"/>
      </w:pPr>
      <w:bookmarkStart w:id="9" w:name="_Toc232072105"/>
      <w:r>
        <w:t>Đối tượng nghiên cứu</w:t>
      </w:r>
      <w:bookmarkEnd w:id="9"/>
    </w:p>
    <w:p w14:paraId="0CB4D8AA" w14:textId="77777777" w:rsidR="005178C5" w:rsidRDefault="005178C5" w:rsidP="005178C5">
      <w:pPr>
        <w:pStyle w:val="noidung"/>
      </w:pPr>
      <w:r w:rsidRPr="005178C5">
        <w:rPr>
          <w:b/>
          <w:bCs/>
        </w:rPr>
        <w:t>Đối tượng nghiên cứu</w:t>
      </w:r>
      <w:r>
        <w:t xml:space="preserve">: </w:t>
      </w:r>
      <w:r w:rsidRPr="005178C5">
        <w:t>quy trình thiết kế và xây dựng một website bán lẻ công nghệ trực tuyến</w:t>
      </w:r>
      <w:r>
        <w:t>, một hệ thống bán hàng chuyên cung cấp các sản phẩm công nghệ như điện thoại, máy tính bảng, laptop, đồng hồ thông minh và phụ kiện. Đề án tập trung nghiên cứu toàn bộ quá trình từ phân tích yêu cầu, thiết kế giao diện cho đến lập trình và triển khai sản phẩm thực tế bằng các công nghệ web nền tảng gồm HTML, CSS và JavaScript.</w:t>
      </w:r>
    </w:p>
    <w:p w14:paraId="10E8AFA7" w14:textId="77777777" w:rsidR="005178C5" w:rsidRDefault="005178C5" w:rsidP="005178C5">
      <w:pPr>
        <w:pStyle w:val="noidung"/>
      </w:pPr>
      <w:r w:rsidRPr="005178C5">
        <w:rPr>
          <w:b/>
          <w:bCs/>
        </w:rPr>
        <w:t>Phạm vi nghiên cứu</w:t>
      </w:r>
      <w:r>
        <w:t xml:space="preserve">: dự án tập chung vào việc xây dựng giao diện người dùng bao gồm các trang chức năng chính của website: trang chủ, trang sản phẩm, trang giỏ </w:t>
      </w:r>
      <w:r>
        <w:lastRenderedPageBreak/>
        <w:t xml:space="preserve">hàng, trang giới thiệu, trang liên hệ và trang tài khoản. Cơ sở dữ liệu của dự án </w:t>
      </w:r>
      <w:r w:rsidRPr="00C558BC">
        <w:rPr>
          <w:szCs w:val="26"/>
        </w:rPr>
        <w:t xml:space="preserve">được mô phỏng dưới dạng một mảng đối tượng JavaScript tĩnh (gồm </w:t>
      </w:r>
      <w:r>
        <w:rPr>
          <w:szCs w:val="26"/>
        </w:rPr>
        <w:t>50</w:t>
      </w:r>
      <w:r w:rsidRPr="00C558BC">
        <w:rPr>
          <w:szCs w:val="26"/>
        </w:rPr>
        <w:t xml:space="preserve"> sản phẩm mẫu)</w:t>
      </w:r>
      <w:r>
        <w:rPr>
          <w:szCs w:val="26"/>
        </w:rPr>
        <w:t>.</w:t>
      </w:r>
    </w:p>
    <w:p w14:paraId="49A74E7E" w14:textId="77777777" w:rsidR="00AE636C" w:rsidRPr="007378A0" w:rsidRDefault="00AE636C" w:rsidP="007378A0"/>
    <w:p w14:paraId="68CF9C69" w14:textId="77777777" w:rsidR="00B44E45" w:rsidRDefault="00B44E45">
      <w:pPr>
        <w:rPr>
          <w:rFonts w:eastAsiaTheme="majorEastAsia" w:cstheme="majorBidi"/>
          <w:b/>
          <w:caps/>
          <w:color w:val="000000" w:themeColor="text1"/>
          <w:sz w:val="30"/>
          <w:szCs w:val="32"/>
        </w:rPr>
      </w:pPr>
      <w:r>
        <w:br w:type="page"/>
      </w:r>
    </w:p>
    <w:p w14:paraId="327B13C9" w14:textId="22F69570" w:rsidR="00314527" w:rsidRDefault="0035699F" w:rsidP="003E75F2">
      <w:pPr>
        <w:pStyle w:val="Heading1"/>
      </w:pPr>
      <w:bookmarkStart w:id="10" w:name="_Toc232072106"/>
      <w:r>
        <w:lastRenderedPageBreak/>
        <w:t>Cơ sở lý thuyết</w:t>
      </w:r>
      <w:bookmarkEnd w:id="10"/>
    </w:p>
    <w:p w14:paraId="36B2E1F5" w14:textId="77777777" w:rsidR="007950DA" w:rsidRDefault="00FC2B01" w:rsidP="003E75F2">
      <w:pPr>
        <w:pStyle w:val="Heading2"/>
      </w:pPr>
      <w:bookmarkStart w:id="11" w:name="_Toc232072107"/>
      <w:r>
        <w:t>Tổng quan về web</w:t>
      </w:r>
      <w:r w:rsidR="00BC5277">
        <w:t xml:space="preserve"> và thiết kế web</w:t>
      </w:r>
      <w:bookmarkEnd w:id="11"/>
    </w:p>
    <w:p w14:paraId="079348FA" w14:textId="77777777" w:rsidR="00894F58" w:rsidRPr="003E75F2" w:rsidRDefault="005178C5" w:rsidP="003E75F2">
      <w:pPr>
        <w:pStyle w:val="Heading3"/>
      </w:pPr>
      <w:bookmarkStart w:id="12" w:name="_Toc232072108"/>
      <w:r w:rsidRPr="003E75F2">
        <w:t xml:space="preserve">Khái niệm </w:t>
      </w:r>
      <w:r w:rsidR="00BC5277" w:rsidRPr="003E75F2">
        <w:t>và vai trò của web</w:t>
      </w:r>
      <w:bookmarkEnd w:id="12"/>
    </w:p>
    <w:p w14:paraId="3863518C" w14:textId="77777777" w:rsidR="00BC5277" w:rsidRDefault="00BC5277" w:rsidP="00BC5277">
      <w:pPr>
        <w:pStyle w:val="noidung"/>
      </w:pPr>
      <w:r>
        <w:t xml:space="preserve">World Wide Web (WWW), thường gọi tắt là </w:t>
      </w:r>
      <w:r w:rsidRPr="00BC5277">
        <w:t>Web</w:t>
      </w:r>
      <w:r>
        <w:t>, là một hệ thống thông tin toàn cầu cho phép người dùng truy cập và chia sẻ tài liệu, hình ảnh, video và các dạng nội dung khác thông qua mạng Internet. Web hoạt động dựa trên giao thức HTTP/HTTPS, trong đó trình duyệt web (browser) đóng vai trò là phần mềm phía client để gửi yêu cầu và nhận phản hồi từ máy chủ (server).</w:t>
      </w:r>
    </w:p>
    <w:p w14:paraId="553C4093" w14:textId="77777777" w:rsidR="001B7053" w:rsidRDefault="001B7053" w:rsidP="001B7053">
      <w:pPr>
        <w:pStyle w:val="noidung"/>
        <w:ind w:left="680" w:firstLine="0"/>
        <w:jc w:val="left"/>
      </w:pPr>
      <w:r>
        <w:t>Vai trò của website:</w:t>
      </w:r>
    </w:p>
    <w:p w14:paraId="038623A5" w14:textId="77777777" w:rsidR="001B7053" w:rsidRPr="001B7053" w:rsidRDefault="001B7053" w:rsidP="00B44E45">
      <w:pPr>
        <w:pStyle w:val="noidung"/>
      </w:pPr>
      <w:r w:rsidRPr="00B44E45">
        <w:rPr>
          <w:b/>
        </w:rPr>
        <w:t>Quảng bá thương hiệu:</w:t>
      </w:r>
      <w:r w:rsidRPr="001B7053">
        <w:t> Là kênh thông tin chính thức giúp khách hàng nhận diện thương hiệu.</w:t>
      </w:r>
    </w:p>
    <w:p w14:paraId="4C12150E" w14:textId="77777777" w:rsidR="001B7053" w:rsidRDefault="001B7053" w:rsidP="00B44E45">
      <w:pPr>
        <w:pStyle w:val="noidung"/>
      </w:pPr>
      <w:r w:rsidRPr="00B44E45">
        <w:rPr>
          <w:b/>
        </w:rPr>
        <w:t>Kinh doanh trực tuyến:</w:t>
      </w:r>
      <w:r w:rsidRPr="001B7053">
        <w:t> Cho phép bán hàng và giao dịch mọi lúc mọi nơi (Ecommerce).</w:t>
      </w:r>
    </w:p>
    <w:p w14:paraId="6CBEA90D" w14:textId="5C7622FF" w:rsidR="00BC5277" w:rsidRDefault="001B7053" w:rsidP="00B44E45">
      <w:pPr>
        <w:pStyle w:val="noidung"/>
      </w:pPr>
      <w:r w:rsidRPr="00B44E45">
        <w:rPr>
          <w:b/>
        </w:rPr>
        <w:t>Tương tác khách hàng:</w:t>
      </w:r>
      <w:r w:rsidRPr="001B7053">
        <w:t> Cung cấp các công cụ hỗ trợ, phản hồi và chăm sóc khách hàng trực tuyến.</w:t>
      </w:r>
    </w:p>
    <w:p w14:paraId="6968584C" w14:textId="171265FF" w:rsidR="00CF26EF" w:rsidRPr="003E75F2" w:rsidRDefault="00BC5277" w:rsidP="003E75F2">
      <w:pPr>
        <w:pStyle w:val="Heading3"/>
      </w:pPr>
      <w:bookmarkStart w:id="13" w:name="_Toc232072109"/>
      <w:r w:rsidRPr="003E75F2">
        <w:t>Khái niệm thiết kế web và các thành phần cơ bản của một trang web</w:t>
      </w:r>
      <w:bookmarkEnd w:id="13"/>
    </w:p>
    <w:p w14:paraId="6310501F" w14:textId="77777777" w:rsidR="00BC5277" w:rsidRDefault="00BC5277" w:rsidP="00BC5277">
      <w:pPr>
        <w:pStyle w:val="noidung"/>
      </w:pPr>
      <w:r w:rsidRPr="00BC5277">
        <w:t>Thiết kế web</w:t>
      </w:r>
      <w:r>
        <w:t xml:space="preserve"> (Web Design) là quá trình lên ý tưởng, lập kế hoạch và xây dựng giao diện của một website, bao gồm cả yếu tố thẩm mỹ (màu sắc, typography, bố cục) lẫn yếu tố kỹ thuật (cấu trúc HTML, định dạng CSS, tương tác JavaScript). Một website hoàn chỉnh thường bao gồm các thành phần cơ bản sau:</w:t>
      </w:r>
    </w:p>
    <w:p w14:paraId="03DEA06A" w14:textId="77777777" w:rsidR="00BC5277" w:rsidRDefault="00BC5277" w:rsidP="00B44E45">
      <w:pPr>
        <w:pStyle w:val="noidung"/>
      </w:pPr>
      <w:r w:rsidRPr="00CD3FBA">
        <w:rPr>
          <w:b/>
        </w:rPr>
        <w:t>Header:</w:t>
      </w:r>
      <w:r>
        <w:t xml:space="preserve"> Chứa logo thương hiệu, thanh điều hướng (navigation bar) và các liên kết chức năng như giỏ hàng, đăng nhập.</w:t>
      </w:r>
    </w:p>
    <w:p w14:paraId="0EBCAC3F" w14:textId="77777777" w:rsidR="00BC5277" w:rsidRDefault="00BC5277" w:rsidP="00B44E45">
      <w:pPr>
        <w:pStyle w:val="noidung"/>
      </w:pPr>
      <w:r w:rsidRPr="00CD3FBA">
        <w:rPr>
          <w:b/>
        </w:rPr>
        <w:t>Body:</w:t>
      </w:r>
      <w:r>
        <w:t xml:space="preserve"> Phần trung tâm hiển thị nội dung chính của trang như banner, danh sách sản phẩm, bài viết, form liên hệ.</w:t>
      </w:r>
    </w:p>
    <w:p w14:paraId="7728A707" w14:textId="77777777" w:rsidR="00BC5277" w:rsidRDefault="00BC5277" w:rsidP="00B44E45">
      <w:pPr>
        <w:pStyle w:val="noidung"/>
      </w:pPr>
      <w:r w:rsidRPr="00CD3FBA">
        <w:rPr>
          <w:b/>
        </w:rPr>
        <w:t>Footer:</w:t>
      </w:r>
      <w:r>
        <w:t xml:space="preserve"> Chứa thông tin bổ sung như bản quyền, thông tin liên hệ, các liên kết phụ.</w:t>
      </w:r>
    </w:p>
    <w:p w14:paraId="6D9CB5F2" w14:textId="77777777" w:rsidR="00BC5277" w:rsidRDefault="00BC5277" w:rsidP="00B44E45">
      <w:pPr>
        <w:pStyle w:val="noidung"/>
      </w:pPr>
      <w:r w:rsidRPr="00CD3FBA">
        <w:rPr>
          <w:b/>
        </w:rPr>
        <w:t>Navigation:</w:t>
      </w:r>
      <w:r>
        <w:t xml:space="preserve"> Hệ thống menu giúp người dùng di chuyển giữa các trang trong website.</w:t>
      </w:r>
    </w:p>
    <w:p w14:paraId="2FFCEF3D" w14:textId="77777777" w:rsidR="00BC5277" w:rsidRDefault="00BC5277" w:rsidP="00B44E45">
      <w:pPr>
        <w:pStyle w:val="noidung"/>
      </w:pPr>
      <w:r w:rsidRPr="00CD3FBA">
        <w:rPr>
          <w:b/>
        </w:rPr>
        <w:lastRenderedPageBreak/>
        <w:t>Stylesheet:</w:t>
      </w:r>
      <w:r>
        <w:t xml:space="preserve"> Các file CSS quy định giao diện trực quan của trang.</w:t>
      </w:r>
    </w:p>
    <w:p w14:paraId="1572C769" w14:textId="77777777" w:rsidR="00BC5277" w:rsidRDefault="00BC5277" w:rsidP="00B44E45">
      <w:pPr>
        <w:pStyle w:val="noidung"/>
      </w:pPr>
      <w:r w:rsidRPr="00CD3FBA">
        <w:rPr>
          <w:b/>
        </w:rPr>
        <w:t>Script:</w:t>
      </w:r>
      <w:r>
        <w:t xml:space="preserve"> Các file JavaScript xử lý các tương tác động.</w:t>
      </w:r>
    </w:p>
    <w:p w14:paraId="3D12B3DF" w14:textId="77777777" w:rsidR="00383D89" w:rsidRPr="00383D89" w:rsidRDefault="000B4D86" w:rsidP="003E75F2">
      <w:pPr>
        <w:pStyle w:val="Heading2"/>
      </w:pPr>
      <w:bookmarkStart w:id="14" w:name="_Toc232072110"/>
      <w:r>
        <w:t>Ngôn ngữ HTML</w:t>
      </w:r>
      <w:bookmarkEnd w:id="14"/>
    </w:p>
    <w:p w14:paraId="118B36B9" w14:textId="77777777" w:rsidR="00B3334D" w:rsidRPr="003E75F2" w:rsidRDefault="00383D89" w:rsidP="003E75F2">
      <w:pPr>
        <w:pStyle w:val="Heading3"/>
      </w:pPr>
      <w:bookmarkStart w:id="15" w:name="_Toc232072111"/>
      <w:r w:rsidRPr="003E75F2">
        <w:t>Khái niệm</w:t>
      </w:r>
      <w:r w:rsidR="000B4D86" w:rsidRPr="003E75F2">
        <w:t xml:space="preserve"> HTML</w:t>
      </w:r>
      <w:r w:rsidRPr="003E75F2">
        <w:t>5</w:t>
      </w:r>
      <w:bookmarkEnd w:id="15"/>
    </w:p>
    <w:p w14:paraId="24BF2057" w14:textId="77777777" w:rsidR="004D3550" w:rsidRDefault="004D3550" w:rsidP="00383D89">
      <w:pPr>
        <w:pStyle w:val="noidung"/>
      </w:pPr>
      <w:r>
        <w:t>HTML5 (HyperText Markup Language version 5) là ngôn ngữ đánh dấu siêu văn bản được sử dụng để xây dựng cấu trúc và nội dung của trang web. HTML5 được phát triển bởi W3C nhằm đáp ứng nhu cầu xây dựng các ứng dụng web hiện đại. So với các phiên bản trước, HTML5 cung cấp nhiều phần tử ngữ nghĩa mới giúp mã nguồn rõ ràng hơn, đồng thời hỗ trợ tốt hơn cho đa phương tiện, biểu mẫu và khả năng tương thích trên nhiều thiết bị [1], [</w:t>
      </w:r>
      <w:r w:rsidR="00DC5EBA">
        <w:t>4</w:t>
      </w:r>
      <w:r>
        <w:t>].</w:t>
      </w:r>
    </w:p>
    <w:p w14:paraId="534867DF" w14:textId="77777777" w:rsidR="00383D89" w:rsidRDefault="00383D89" w:rsidP="00383D89">
      <w:pPr>
        <w:pStyle w:val="noidung"/>
      </w:pPr>
      <w:r>
        <w:t>HTML5 là nền tảng cấu trúc của mọi trang web hiện đại. Mọi nội dung hiển thị trên trình duyệt đều phải được khai báo thông qua các thẻ HTML trước khi CSS định dạng và JavaScript xử lý tương tác.</w:t>
      </w:r>
    </w:p>
    <w:p w14:paraId="14636A9D" w14:textId="5A8D21B7" w:rsidR="00BE27A1" w:rsidRDefault="00383D89" w:rsidP="00BE27A1">
      <w:pPr>
        <w:pStyle w:val="Heading3"/>
      </w:pPr>
      <w:bookmarkStart w:id="16" w:name="_Toc232072112"/>
      <w:r w:rsidRPr="003E75F2">
        <w:t>Cấu trúc trang web</w:t>
      </w:r>
      <w:bookmarkEnd w:id="16"/>
    </w:p>
    <w:p w14:paraId="73534770" w14:textId="5743DAC0" w:rsidR="00BE27A1" w:rsidRPr="00BE27A1" w:rsidRDefault="00BE27A1" w:rsidP="00BE27A1">
      <w:pPr>
        <w:pStyle w:val="ListParagraph"/>
        <w:numPr>
          <w:ilvl w:val="0"/>
          <w:numId w:val="14"/>
        </w:numPr>
        <w:rPr>
          <w:b/>
          <w:bCs/>
        </w:rPr>
      </w:pPr>
      <w:r w:rsidRPr="00BE27A1">
        <w:rPr>
          <w:b/>
          <w:bCs/>
        </w:rPr>
        <w:t>Cấu trúc trang HTML5</w:t>
      </w:r>
    </w:p>
    <w:p w14:paraId="09A4B39F" w14:textId="758EEBBC" w:rsidR="00383D89" w:rsidRDefault="00383D89" w:rsidP="00383D89">
      <w:pPr>
        <w:pStyle w:val="noidung"/>
      </w:pPr>
      <w:r w:rsidRPr="00383D89">
        <w:t>Một trang HTML5 chuẩn có cấu trúc gồm hai phần chính: &lt;head&gt; chứa các thông tin meta và liên kết tài nguyên, và &lt;body&gt; chứa toàn bộ nội dung hiển thị. Trong dự án, cấu trúc trang chủ index.html được khai báo như sau:</w:t>
      </w:r>
    </w:p>
    <w:p w14:paraId="0F166FD5" w14:textId="77777777" w:rsidR="00BE27A1" w:rsidRPr="00383D89" w:rsidRDefault="00BE27A1" w:rsidP="00BE27A1">
      <w:pPr>
        <w:pStyle w:val="manguon"/>
      </w:pPr>
      <w:r w:rsidRPr="00383D89">
        <w:t>&lt;!DOCTYPE html&gt;</w:t>
      </w:r>
    </w:p>
    <w:p w14:paraId="6ACD0004" w14:textId="77777777" w:rsidR="00BE27A1" w:rsidRPr="00383D89" w:rsidRDefault="00BE27A1" w:rsidP="00BE27A1">
      <w:pPr>
        <w:pStyle w:val="manguon"/>
      </w:pPr>
      <w:r w:rsidRPr="00383D89">
        <w:t>&lt;html lang="vi"&gt;</w:t>
      </w:r>
    </w:p>
    <w:p w14:paraId="558677C9" w14:textId="77777777" w:rsidR="00BE27A1" w:rsidRPr="00383D89" w:rsidRDefault="00BE27A1" w:rsidP="00BE27A1">
      <w:pPr>
        <w:pStyle w:val="manguon"/>
      </w:pPr>
      <w:r w:rsidRPr="00383D89">
        <w:t>&lt;head&gt;</w:t>
      </w:r>
    </w:p>
    <w:p w14:paraId="22AE4E3C" w14:textId="77777777" w:rsidR="00BE27A1" w:rsidRPr="00383D89" w:rsidRDefault="00BE27A1" w:rsidP="00BE27A1">
      <w:pPr>
        <w:pStyle w:val="manguon"/>
      </w:pPr>
      <w:r w:rsidRPr="00383D89">
        <w:t xml:space="preserve">    &lt;meta charset="UTF-8"&gt;</w:t>
      </w:r>
    </w:p>
    <w:p w14:paraId="13FC2313" w14:textId="77777777" w:rsidR="00BE27A1" w:rsidRPr="00383D89" w:rsidRDefault="00BE27A1" w:rsidP="00BE27A1">
      <w:pPr>
        <w:pStyle w:val="manguon"/>
      </w:pPr>
      <w:r w:rsidRPr="00383D89">
        <w:t xml:space="preserve">    &lt;meta name="viewport" content="width=device-width, initial-scale=1.0"&gt;</w:t>
      </w:r>
    </w:p>
    <w:p w14:paraId="4ADA4A1F" w14:textId="77777777" w:rsidR="00BE27A1" w:rsidRPr="00383D89" w:rsidRDefault="00BE27A1" w:rsidP="00BE27A1">
      <w:pPr>
        <w:pStyle w:val="manguon"/>
      </w:pPr>
      <w:r w:rsidRPr="00383D89">
        <w:t xml:space="preserve">    &lt;title&gt;HoaNK - Hệ Thống Bán Lẻ Công Nghệ&lt;/title&gt;</w:t>
      </w:r>
    </w:p>
    <w:p w14:paraId="335A6646" w14:textId="77777777" w:rsidR="00BE27A1" w:rsidRPr="00383D89" w:rsidRDefault="00BE27A1" w:rsidP="00BE27A1">
      <w:pPr>
        <w:pStyle w:val="manguon"/>
      </w:pPr>
      <w:r w:rsidRPr="00383D89">
        <w:t xml:space="preserve">    &lt;link rel="stylesheet" href="css/style.css"&gt;</w:t>
      </w:r>
    </w:p>
    <w:p w14:paraId="2E124B32" w14:textId="77777777" w:rsidR="00BE27A1" w:rsidRPr="00383D89" w:rsidRDefault="00BE27A1" w:rsidP="00BE27A1">
      <w:pPr>
        <w:pStyle w:val="manguon"/>
      </w:pPr>
      <w:r w:rsidRPr="00383D89">
        <w:t>&lt;/head&gt;</w:t>
      </w:r>
    </w:p>
    <w:p w14:paraId="0EDB86BF" w14:textId="77777777" w:rsidR="00BE27A1" w:rsidRPr="00383D89" w:rsidRDefault="00BE27A1" w:rsidP="00BE27A1">
      <w:pPr>
        <w:pStyle w:val="manguon"/>
      </w:pPr>
      <w:r w:rsidRPr="00383D89">
        <w:t>&lt;body&gt;</w:t>
      </w:r>
    </w:p>
    <w:p w14:paraId="16CD0F1A" w14:textId="77777777" w:rsidR="00BE27A1" w:rsidRPr="00383D89" w:rsidRDefault="00BE27A1" w:rsidP="00BE27A1">
      <w:pPr>
        <w:pStyle w:val="manguon"/>
      </w:pPr>
      <w:r w:rsidRPr="00383D89">
        <w:t xml:space="preserve">    &lt;header&gt; ... &lt;/header&gt;</w:t>
      </w:r>
    </w:p>
    <w:p w14:paraId="53C91762" w14:textId="77777777" w:rsidR="00BE27A1" w:rsidRPr="00383D89" w:rsidRDefault="00BE27A1" w:rsidP="00BE27A1">
      <w:pPr>
        <w:pStyle w:val="manguon"/>
      </w:pPr>
      <w:r w:rsidRPr="00383D89">
        <w:t xml:space="preserve">    &lt;section class="hero-container"&gt; ... &lt;/section&gt;</w:t>
      </w:r>
    </w:p>
    <w:p w14:paraId="6492FA9E" w14:textId="77777777" w:rsidR="00BE27A1" w:rsidRPr="00383D89" w:rsidRDefault="00BE27A1" w:rsidP="00BE27A1">
      <w:pPr>
        <w:pStyle w:val="manguon"/>
      </w:pPr>
      <w:r w:rsidRPr="00383D89">
        <w:t xml:space="preserve">    &lt;main&gt; ... &lt;/main&gt;</w:t>
      </w:r>
    </w:p>
    <w:p w14:paraId="75A56E70" w14:textId="77777777" w:rsidR="00BE27A1" w:rsidRPr="00383D89" w:rsidRDefault="00BE27A1" w:rsidP="00BE27A1">
      <w:pPr>
        <w:pStyle w:val="manguon"/>
      </w:pPr>
      <w:r w:rsidRPr="00383D89">
        <w:t xml:space="preserve">    &lt;footer&gt; ... &lt;/footer&gt;</w:t>
      </w:r>
    </w:p>
    <w:p w14:paraId="668AC63B" w14:textId="77777777" w:rsidR="00BE27A1" w:rsidRPr="00383D89" w:rsidRDefault="00BE27A1" w:rsidP="00BE27A1">
      <w:pPr>
        <w:pStyle w:val="manguon"/>
      </w:pPr>
      <w:r w:rsidRPr="00383D89">
        <w:lastRenderedPageBreak/>
        <w:t xml:space="preserve">    &lt;script src="js/script.js"&gt;&lt;/script&gt;</w:t>
      </w:r>
    </w:p>
    <w:p w14:paraId="74E3B5E6" w14:textId="77777777" w:rsidR="00BE27A1" w:rsidRPr="00383D89" w:rsidRDefault="00BE27A1" w:rsidP="00BE27A1">
      <w:pPr>
        <w:pStyle w:val="manguon"/>
      </w:pPr>
      <w:r w:rsidRPr="00383D89">
        <w:t>&lt;/body&gt;</w:t>
      </w:r>
    </w:p>
    <w:p w14:paraId="5EC62B0B" w14:textId="77777777" w:rsidR="00BE27A1" w:rsidRPr="00383D89" w:rsidRDefault="00BE27A1" w:rsidP="00BE27A1">
      <w:pPr>
        <w:pStyle w:val="manguon"/>
      </w:pPr>
      <w:r w:rsidRPr="00383D89">
        <w:t>&lt;/html&gt;</w:t>
      </w:r>
    </w:p>
    <w:p w14:paraId="06F689EE" w14:textId="31E13626" w:rsidR="00BE27A1" w:rsidRPr="00BE27A1" w:rsidRDefault="00BE27A1" w:rsidP="00BE27A1">
      <w:pPr>
        <w:pStyle w:val="noidung"/>
        <w:numPr>
          <w:ilvl w:val="0"/>
          <w:numId w:val="14"/>
        </w:numPr>
        <w:rPr>
          <w:b/>
          <w:bCs/>
        </w:rPr>
      </w:pPr>
      <w:r w:rsidRPr="00BE27A1">
        <w:rPr>
          <w:b/>
          <w:bCs/>
        </w:rPr>
        <w:t>Cấu trúc phần tử (element)</w:t>
      </w:r>
    </w:p>
    <w:p w14:paraId="27E70EAC" w14:textId="2EC060DB" w:rsidR="00BE27A1" w:rsidRDefault="00BE27A1" w:rsidP="00BE27A1">
      <w:pPr>
        <w:pStyle w:val="noidung"/>
        <w:ind w:firstLine="0"/>
      </w:pPr>
      <w:r>
        <w:t>Phần tử (Element) là thành phần cơ bản cấu thành nên tài liệu HTML. Một phần tử thường bao gồm thẻ mở (Opening Tag), nội dung (Content) và thẻ đóng (Closing Tag). Các phần tử được lồng ghép với nhau để tạo thành cấu trúc hoàn chỉnh của trang web.</w:t>
      </w:r>
    </w:p>
    <w:p w14:paraId="25508E66" w14:textId="08031BB3" w:rsidR="00BE27A1" w:rsidRDefault="00BE27A1" w:rsidP="00BE27A1">
      <w:pPr>
        <w:pStyle w:val="manguon"/>
      </w:pPr>
      <w:r>
        <w:rPr>
          <w:rStyle w:val="13"/>
        </w:rPr>
        <w:t>&lt;h1&gt;</w:t>
      </w:r>
      <w:r>
        <w:t>Website bán hàng điện tử</w:t>
      </w:r>
      <w:r>
        <w:rPr>
          <w:rStyle w:val="13"/>
        </w:rPr>
        <w:t>&lt;/h1&gt;</w:t>
      </w:r>
    </w:p>
    <w:p w14:paraId="2D23A7DB" w14:textId="46A81E9E" w:rsidR="00BE27A1" w:rsidRPr="00BE27A1" w:rsidRDefault="00BE27A1" w:rsidP="00BE27A1">
      <w:pPr>
        <w:pStyle w:val="noidung"/>
        <w:numPr>
          <w:ilvl w:val="0"/>
          <w:numId w:val="14"/>
        </w:numPr>
        <w:rPr>
          <w:b/>
          <w:bCs/>
        </w:rPr>
      </w:pPr>
      <w:r w:rsidRPr="00BE27A1">
        <w:rPr>
          <w:b/>
          <w:bCs/>
        </w:rPr>
        <w:t xml:space="preserve">Cấu trúc thuộc tính </w:t>
      </w:r>
      <w:r w:rsidRPr="00BE27A1">
        <w:rPr>
          <w:b/>
          <w:bCs/>
        </w:rPr>
        <w:t>(Attribute)</w:t>
      </w:r>
    </w:p>
    <w:p w14:paraId="55A2F34D" w14:textId="535D27B5" w:rsidR="00BE27A1" w:rsidRDefault="00BE27A1" w:rsidP="00383D89">
      <w:pPr>
        <w:pStyle w:val="noidung"/>
      </w:pPr>
      <w:r>
        <w:t>Thuộc tính (Attribute) cung cấp thông tin bổ sung cho phần tử HTML và luôn được khai báo trong thẻ mở. Mỗi thuộc tính gồm tên thuộc tính và giá trị tương ứng.</w:t>
      </w:r>
    </w:p>
    <w:p w14:paraId="6D560E17" w14:textId="1FD10500" w:rsidR="00BE27A1" w:rsidRDefault="00BE27A1" w:rsidP="00383D89">
      <w:pPr>
        <w:pStyle w:val="noidung"/>
      </w:pPr>
      <w:r>
        <w:t>Cú pháp:</w:t>
      </w:r>
    </w:p>
    <w:p w14:paraId="30B9890C" w14:textId="42C5E5DF" w:rsidR="00BE27A1" w:rsidRDefault="00BE27A1" w:rsidP="00BE27A1">
      <w:pPr>
        <w:pStyle w:val="manguon"/>
      </w:pPr>
      <w:r>
        <w:rPr>
          <w:rStyle w:val="13"/>
        </w:rPr>
        <w:t>&lt;tagname</w:t>
      </w:r>
      <w:r>
        <w:t xml:space="preserve"> </w:t>
      </w:r>
      <w:r>
        <w:rPr>
          <w:rStyle w:val="12"/>
        </w:rPr>
        <w:t>attribute</w:t>
      </w:r>
      <w:r>
        <w:rPr>
          <w:rStyle w:val="v"/>
        </w:rPr>
        <w:t>=</w:t>
      </w:r>
      <w:r>
        <w:rPr>
          <w:rStyle w:val="z"/>
        </w:rPr>
        <w:t>"value"</w:t>
      </w:r>
      <w:r>
        <w:rPr>
          <w:rStyle w:val="13"/>
        </w:rPr>
        <w:t>&gt;</w:t>
      </w:r>
    </w:p>
    <w:p w14:paraId="162C1D8F" w14:textId="50EB9C02" w:rsidR="00BE27A1" w:rsidRDefault="00BE27A1" w:rsidP="00BE27A1">
      <w:pPr>
        <w:pStyle w:val="noidung"/>
        <w:numPr>
          <w:ilvl w:val="0"/>
          <w:numId w:val="14"/>
        </w:numPr>
        <w:rPr>
          <w:b/>
          <w:bCs/>
        </w:rPr>
      </w:pPr>
      <w:r w:rsidRPr="00BE27A1">
        <w:rPr>
          <w:b/>
          <w:bCs/>
        </w:rPr>
        <w:t xml:space="preserve">Các thẻ </w:t>
      </w:r>
      <w:r>
        <w:rPr>
          <w:b/>
          <w:bCs/>
        </w:rPr>
        <w:t xml:space="preserve">HTML </w:t>
      </w:r>
      <w:r w:rsidRPr="00BE27A1">
        <w:rPr>
          <w:b/>
          <w:bCs/>
        </w:rPr>
        <w:t>cơ bản</w:t>
      </w:r>
    </w:p>
    <w:p w14:paraId="79CCD2CA" w14:textId="74DB3BD4" w:rsidR="00BE27A1" w:rsidRPr="00BE27A1" w:rsidRDefault="00BE27A1" w:rsidP="00BE27A1">
      <w:pPr>
        <w:pStyle w:val="noidung"/>
      </w:pPr>
      <w:r w:rsidRPr="00BE27A1">
        <w:t>HTML5 cung cấp nhiều thẻ để xây dựng cấu trúc và nội dung trang web. Trong dự án, các t</w:t>
      </w:r>
      <w:r w:rsidRPr="00BE27A1">
        <w:t>nhóm thẻ</w:t>
      </w:r>
      <w:r w:rsidRPr="00BE27A1">
        <w:t xml:space="preserve"> được sử dụng thường xuyên bao gồm:</w:t>
      </w:r>
    </w:p>
    <w:p w14:paraId="00178CF8" w14:textId="77777777" w:rsidR="00BE27A1" w:rsidRDefault="00BE27A1" w:rsidP="00BE27A1">
      <w:pPr>
        <w:pStyle w:val="noidung"/>
        <w:numPr>
          <w:ilvl w:val="0"/>
          <w:numId w:val="15"/>
        </w:numPr>
      </w:pPr>
      <w:r w:rsidRPr="00BE27A1">
        <w:t xml:space="preserve">Nhóm thẻ cấu trúc trang: Bao gồm các thẻ như &lt;html&gt;, &lt;head&gt;, &lt;body&gt;, &lt;header&gt;, &lt;main&gt;, và &lt;footer&gt;. Nhóm thẻ này có chức năng xây dựng khung và bố cục tổng thể của trang web. </w:t>
      </w:r>
    </w:p>
    <w:p w14:paraId="16608A2D" w14:textId="580983F1" w:rsidR="00BE27A1" w:rsidRPr="00BE27A1" w:rsidRDefault="00BE27A1" w:rsidP="00BE27A1">
      <w:pPr>
        <w:pStyle w:val="noidung"/>
        <w:numPr>
          <w:ilvl w:val="0"/>
          <w:numId w:val="15"/>
        </w:numPr>
      </w:pPr>
      <w:r w:rsidRPr="00BE27A1">
        <w:t xml:space="preserve"> Nhóm thẻ văn bản: Bao gồm các thẻ như &lt;h1&gt; đến &lt;h6&gt;, &lt;p&gt;, và &lt;span&gt;. Nhóm thẻ này được sử dụng để hiển thị tiêu đề, đoạn văn và nội dung văn bản trên giao diện. </w:t>
      </w:r>
    </w:p>
    <w:p w14:paraId="7F0AF19B" w14:textId="77777777" w:rsidR="00BE27A1" w:rsidRDefault="00BE27A1" w:rsidP="00BE27A1">
      <w:pPr>
        <w:pStyle w:val="noidung"/>
        <w:numPr>
          <w:ilvl w:val="0"/>
          <w:numId w:val="15"/>
        </w:numPr>
      </w:pPr>
      <w:r w:rsidRPr="00BE27A1">
        <w:t xml:space="preserve">Nhóm thẻ liên kết và đa phương tiện: Bao gồm các thẻ &lt;a&gt; và &lt;img&gt;. Chúng có chức năng tạo liên kết giữa các trang và hiển thị hình ảnh sản phẩm trên website. </w:t>
      </w:r>
    </w:p>
    <w:p w14:paraId="29C65386" w14:textId="77777777" w:rsidR="00BE27A1" w:rsidRDefault="00BE27A1" w:rsidP="00BE27A1">
      <w:pPr>
        <w:pStyle w:val="noidung"/>
        <w:numPr>
          <w:ilvl w:val="0"/>
          <w:numId w:val="15"/>
        </w:numPr>
      </w:pPr>
      <w:r w:rsidRPr="00BE27A1">
        <w:lastRenderedPageBreak/>
        <w:t xml:space="preserve">Nhóm thẻ danh sách: Bao gồm các thẻ &lt;ul&gt;, &lt;ol&gt; và &lt;li&gt;. Nhóm thẻ này được sử dụng để trình bày các danh sách thông tin theo dạng có thứ tự hoặc không có thứ tự. </w:t>
      </w:r>
    </w:p>
    <w:p w14:paraId="7BD92E5A" w14:textId="77777777" w:rsidR="00BE27A1" w:rsidRDefault="00BE27A1" w:rsidP="00BE27A1">
      <w:pPr>
        <w:pStyle w:val="noidung"/>
        <w:numPr>
          <w:ilvl w:val="0"/>
          <w:numId w:val="15"/>
        </w:numPr>
      </w:pPr>
      <w:r w:rsidRPr="00BE27A1">
        <w:t xml:space="preserve">Nhóm thẻ biểu mẫu: Bao gồm các thẻ &lt;form&gt;, &lt;input&gt;, &lt;select&gt;, &lt;textarea&gt; và &lt;button&gt;. Nhóm thẻ này hỗ trợ người dùng nhập dữ liệu, tìm kiếm sản phẩm, đăng nhập hoặc gửi thông tin liên hệ. </w:t>
      </w:r>
    </w:p>
    <w:p w14:paraId="199337D1" w14:textId="6B5A220D" w:rsidR="00BE27A1" w:rsidRPr="00BE27A1" w:rsidRDefault="00BE27A1" w:rsidP="00BE27A1">
      <w:pPr>
        <w:pStyle w:val="noidung"/>
        <w:numPr>
          <w:ilvl w:val="0"/>
          <w:numId w:val="15"/>
        </w:numPr>
      </w:pPr>
      <w:r w:rsidRPr="00BE27A1">
        <w:t>Nhóm thẻ bố cục: Bao gồm các thẻ &lt;div&gt; và &lt;section&gt;. Nhóm thẻ này được sử dụng để phân chia giao diện thành các khu vực chức năng khác nhau và hỗ trợ định dạng bằng CSS.</w:t>
      </w:r>
    </w:p>
    <w:p w14:paraId="2571DDE4" w14:textId="08315529" w:rsidR="00BE27A1" w:rsidRPr="00BE27A1" w:rsidRDefault="00BE27A1" w:rsidP="00BE27A1">
      <w:pPr>
        <w:pStyle w:val="noidung"/>
      </w:pPr>
    </w:p>
    <w:p w14:paraId="679CC7AE" w14:textId="77777777" w:rsidR="00BE27A1" w:rsidRPr="00BE27A1" w:rsidRDefault="00BE27A1" w:rsidP="00BE27A1">
      <w:pPr>
        <w:pStyle w:val="noidung"/>
      </w:pPr>
    </w:p>
    <w:p w14:paraId="771BB2A5" w14:textId="77777777" w:rsidR="00B3334D" w:rsidRPr="003E75F2" w:rsidRDefault="00B21F8A" w:rsidP="003E75F2">
      <w:pPr>
        <w:pStyle w:val="Heading3"/>
      </w:pPr>
      <w:bookmarkStart w:id="17" w:name="_Toc232072113"/>
      <w:r w:rsidRPr="003E75F2">
        <w:t>Vai trò  của HTML</w:t>
      </w:r>
      <w:bookmarkEnd w:id="17"/>
    </w:p>
    <w:p w14:paraId="7CA152D5" w14:textId="77777777" w:rsidR="004D3550" w:rsidRPr="004D3550" w:rsidRDefault="004D3550" w:rsidP="004D3550">
      <w:pPr>
        <w:pStyle w:val="noidung"/>
      </w:pPr>
      <w:r w:rsidRPr="004D3550">
        <w:t>HTML đóng vai trò nền tảng trong quá trình phát triển website. Các chức năng chính bao gồm:</w:t>
      </w:r>
    </w:p>
    <w:p w14:paraId="53F3AEFD" w14:textId="77777777" w:rsidR="004D3550" w:rsidRPr="00CD3FBA" w:rsidRDefault="004D3550" w:rsidP="00BE27A1">
      <w:pPr>
        <w:pStyle w:val="noidung"/>
        <w:numPr>
          <w:ilvl w:val="0"/>
          <w:numId w:val="16"/>
        </w:numPr>
      </w:pPr>
      <w:r w:rsidRPr="00CD3FBA">
        <w:t xml:space="preserve">Xây dựng cấu trúc trang web. </w:t>
      </w:r>
    </w:p>
    <w:p w14:paraId="468CF242" w14:textId="77777777" w:rsidR="004D3550" w:rsidRPr="00CD3FBA" w:rsidRDefault="004D3550" w:rsidP="00BE27A1">
      <w:pPr>
        <w:pStyle w:val="noidung"/>
        <w:numPr>
          <w:ilvl w:val="0"/>
          <w:numId w:val="16"/>
        </w:numPr>
      </w:pPr>
      <w:r w:rsidRPr="00CD3FBA">
        <w:t xml:space="preserve">Hiển thị nội dung văn bản và hình ảnh. </w:t>
      </w:r>
    </w:p>
    <w:p w14:paraId="2836995B" w14:textId="77777777" w:rsidR="004D3550" w:rsidRPr="00CD3FBA" w:rsidRDefault="004D3550" w:rsidP="00BE27A1">
      <w:pPr>
        <w:pStyle w:val="noidung"/>
        <w:numPr>
          <w:ilvl w:val="0"/>
          <w:numId w:val="16"/>
        </w:numPr>
      </w:pPr>
      <w:r w:rsidRPr="00CD3FBA">
        <w:t xml:space="preserve">Tạo liên kết giữa các trang. </w:t>
      </w:r>
    </w:p>
    <w:p w14:paraId="51A6078F" w14:textId="77777777" w:rsidR="004D3550" w:rsidRPr="00CD3FBA" w:rsidRDefault="004D3550" w:rsidP="00BE27A1">
      <w:pPr>
        <w:pStyle w:val="noidung"/>
        <w:numPr>
          <w:ilvl w:val="0"/>
          <w:numId w:val="16"/>
        </w:numPr>
      </w:pPr>
      <w:r w:rsidRPr="00CD3FBA">
        <w:t xml:space="preserve">Xây dựng biểu mẫu nhập liệu. </w:t>
      </w:r>
    </w:p>
    <w:p w14:paraId="697CC812" w14:textId="77777777" w:rsidR="004D3550" w:rsidRPr="00CD3FBA" w:rsidRDefault="004D3550" w:rsidP="00BE27A1">
      <w:pPr>
        <w:pStyle w:val="noidung"/>
        <w:numPr>
          <w:ilvl w:val="0"/>
          <w:numId w:val="16"/>
        </w:numPr>
      </w:pPr>
      <w:r w:rsidRPr="00CD3FBA">
        <w:t>Kết nối với CSS và JavaScript.</w:t>
      </w:r>
    </w:p>
    <w:p w14:paraId="6DD6091C" w14:textId="77777777" w:rsidR="0041405C" w:rsidRDefault="0041405C" w:rsidP="003E75F2">
      <w:pPr>
        <w:pStyle w:val="Heading2"/>
      </w:pPr>
      <w:bookmarkStart w:id="18" w:name="_Toc232072114"/>
      <w:r>
        <w:t>Ngôn ngữ CSS</w:t>
      </w:r>
      <w:bookmarkEnd w:id="18"/>
    </w:p>
    <w:p w14:paraId="47285CB3" w14:textId="77777777" w:rsidR="0041405C" w:rsidRPr="003E75F2" w:rsidRDefault="004D3550" w:rsidP="003E75F2">
      <w:pPr>
        <w:pStyle w:val="Heading3"/>
      </w:pPr>
      <w:bookmarkStart w:id="19" w:name="_Toc232072115"/>
      <w:r w:rsidRPr="003E75F2">
        <w:t>Khái niệm</w:t>
      </w:r>
      <w:r w:rsidR="0041405C" w:rsidRPr="003E75F2">
        <w:t xml:space="preserve"> CSS</w:t>
      </w:r>
      <w:r w:rsidR="006131AF" w:rsidRPr="003E75F2">
        <w:t>3</w:t>
      </w:r>
      <w:bookmarkEnd w:id="19"/>
    </w:p>
    <w:p w14:paraId="72791DA9" w14:textId="77777777" w:rsidR="004D3550" w:rsidRDefault="004D3550" w:rsidP="004D3550">
      <w:pPr>
        <w:pStyle w:val="noidung"/>
      </w:pPr>
      <w:r>
        <w:t>CSS3 (Cascading Style Sheets version 3) là ngôn ngữ dùng để định dạng và trình bày giao diện của trang web. CSS giúp tách biệt phần nội dung và phần hiển thị, từ đó giúp mã nguồn dễ quản lý hơn [</w:t>
      </w:r>
      <w:r w:rsidR="00DC5EBA">
        <w:t>2</w:t>
      </w:r>
      <w:r>
        <w:t>], [</w:t>
      </w:r>
      <w:r w:rsidR="00DC5EBA">
        <w:t>4</w:t>
      </w:r>
      <w:r>
        <w:t>].</w:t>
      </w:r>
    </w:p>
    <w:p w14:paraId="2B73C60C" w14:textId="77777777" w:rsidR="004D3550" w:rsidRDefault="004D3550" w:rsidP="004D3550">
      <w:pPr>
        <w:pStyle w:val="noidung"/>
      </w:pPr>
      <w:r>
        <w:t>Nhờ CSS3, website có thể thiết lập màu sắc, kích thước, khoảng cách, hiệu ứng và bố cục giao diện một cách linh hoạt.</w:t>
      </w:r>
    </w:p>
    <w:p w14:paraId="13817255" w14:textId="77777777" w:rsidR="004D3550" w:rsidRDefault="004D3550" w:rsidP="006131AF">
      <w:pPr>
        <w:pStyle w:val="noidung"/>
      </w:pPr>
      <w:r>
        <w:lastRenderedPageBreak/>
        <w:t>Trong đồ án, CSS3 được sử dụng để xây dựng giao diện trực quan, tạo bố cục cho các trang web, định dạng danh sách sản phẩm, thanh điều hướng, giỏ hàng và các thành phần tương tác khác.</w:t>
      </w:r>
    </w:p>
    <w:p w14:paraId="680BF4A7" w14:textId="77777777" w:rsidR="00BB6D9B" w:rsidRPr="003E75F2" w:rsidRDefault="00EC59ED" w:rsidP="003E75F2">
      <w:pPr>
        <w:pStyle w:val="Heading3"/>
      </w:pPr>
      <w:bookmarkStart w:id="20" w:name="_Toc232072116"/>
      <w:r w:rsidRPr="003E75F2">
        <w:t>Bố cục và định dạng giao diện</w:t>
      </w:r>
      <w:bookmarkEnd w:id="20"/>
    </w:p>
    <w:p w14:paraId="2DB59957" w14:textId="77777777" w:rsidR="00EC59ED" w:rsidRDefault="006131AF" w:rsidP="00EC59ED">
      <w:pPr>
        <w:pStyle w:val="noidung"/>
      </w:pPr>
      <w:r>
        <w:t xml:space="preserve">Bố cục giao diện là quá trình sắp xếp các thành phần trên trang web sao cho khoa học, trực quan và dễ sử dụng. </w:t>
      </w:r>
      <w:r w:rsidR="00EC59ED">
        <w:t>CSS3 được sử dụng để tổ chức bố cục và định dạng giao diện. Dự án sử dụng nhiều kỹ thuật CSS hiện đại như Flexbox, CSS Grid, Transition, Hover Effect và Media Query để xây dựng.</w:t>
      </w:r>
    </w:p>
    <w:p w14:paraId="2AC85CF3" w14:textId="77777777" w:rsidR="00BB6D9B" w:rsidRDefault="00EC59ED" w:rsidP="00EC59ED">
      <w:pPr>
        <w:pStyle w:val="noidung"/>
      </w:pPr>
      <w:r>
        <w:rPr>
          <w:rStyle w:val="Strong"/>
        </w:rPr>
        <w:t>Flexbox</w:t>
      </w:r>
      <w:r w:rsidR="00605856">
        <w:t>: đ</w:t>
      </w:r>
      <w:r>
        <w:t>ây là mô hình bố cục một chiều giúp căn chỉnh các phần tử theo hàng hoặc cột một cách linh hoạt. Flexbox được áp dụng trong thanh điều hướng, khu vực header, thanh tìm kiếm và các nhóm nút chức năng. Việc sử dụng Flexbox giúp các phần tử được căn chỉnh đồng đều, tự động thay đổi vị trí khi kích thước màn hình thay đổi.</w:t>
      </w:r>
    </w:p>
    <w:p w14:paraId="63A28E8C" w14:textId="77777777" w:rsidR="00EC59ED" w:rsidRDefault="00EC59ED" w:rsidP="00EC59ED">
      <w:pPr>
        <w:pStyle w:val="manguon"/>
      </w:pPr>
      <w:r>
        <w:t xml:space="preserve">.header-container { </w:t>
      </w:r>
    </w:p>
    <w:p w14:paraId="6E437A81" w14:textId="77777777" w:rsidR="00EC59ED" w:rsidRDefault="00EC59ED" w:rsidP="00EC59ED">
      <w:pPr>
        <w:pStyle w:val="manguon"/>
      </w:pPr>
      <w:r>
        <w:t xml:space="preserve">display: flex; </w:t>
      </w:r>
    </w:p>
    <w:p w14:paraId="2DBFAB6A" w14:textId="77777777" w:rsidR="00EC59ED" w:rsidRDefault="00EC59ED" w:rsidP="00EC59ED">
      <w:pPr>
        <w:pStyle w:val="manguon"/>
      </w:pPr>
      <w:r>
        <w:t xml:space="preserve">justify-content: space-between; </w:t>
      </w:r>
    </w:p>
    <w:p w14:paraId="2D1FC16C" w14:textId="77777777" w:rsidR="00EC59ED" w:rsidRDefault="00EC59ED" w:rsidP="00EC59ED">
      <w:pPr>
        <w:pStyle w:val="manguon"/>
      </w:pPr>
      <w:r>
        <w:t>align-items: center; }</w:t>
      </w:r>
    </w:p>
    <w:p w14:paraId="364C23C0" w14:textId="77777777" w:rsidR="00BB6D9B" w:rsidRDefault="00EC59ED" w:rsidP="00EC59ED">
      <w:pPr>
        <w:pStyle w:val="noidung"/>
      </w:pPr>
      <w:r>
        <w:rPr>
          <w:rStyle w:val="Strong"/>
        </w:rPr>
        <w:t>CSS Grid</w:t>
      </w:r>
      <w:r w:rsidR="00605856">
        <w:rPr>
          <w:rStyle w:val="Strong"/>
        </w:rPr>
        <w:t xml:space="preserve">: </w:t>
      </w:r>
      <w:r w:rsidR="00605856">
        <w:rPr>
          <w:rStyle w:val="Strong"/>
          <w:b w:val="0"/>
          <w:bCs w:val="0"/>
        </w:rPr>
        <w:t>được dùng</w:t>
      </w:r>
      <w:r>
        <w:t xml:space="preserve"> để xây dựng khu vực hiển thị sản phẩm. Grid cho phép chia giao diện thành nhiều hàng và cột, giúp danh sách sản phẩm được trình bày khoa học và đồng nhất.</w:t>
      </w:r>
    </w:p>
    <w:p w14:paraId="22045C96" w14:textId="77777777" w:rsidR="00EC59ED" w:rsidRDefault="00EC59ED" w:rsidP="00EC59ED">
      <w:pPr>
        <w:pStyle w:val="manguon"/>
      </w:pPr>
      <w:r>
        <w:t xml:space="preserve">.products-grid { </w:t>
      </w:r>
    </w:p>
    <w:p w14:paraId="1C60A62F" w14:textId="77777777" w:rsidR="00EC59ED" w:rsidRDefault="00EC59ED" w:rsidP="00EC59ED">
      <w:pPr>
        <w:pStyle w:val="manguon"/>
      </w:pPr>
      <w:r>
        <w:t xml:space="preserve">display: grid; </w:t>
      </w:r>
    </w:p>
    <w:p w14:paraId="42D41BB0" w14:textId="77777777" w:rsidR="00EC59ED" w:rsidRDefault="00EC59ED" w:rsidP="00EC59ED">
      <w:pPr>
        <w:pStyle w:val="manguon"/>
      </w:pPr>
      <w:r>
        <w:t xml:space="preserve">grid-template-columns: repeat(4, 1fr); </w:t>
      </w:r>
    </w:p>
    <w:p w14:paraId="5E36F4C5" w14:textId="77777777" w:rsidR="00EC59ED" w:rsidRDefault="00EC59ED" w:rsidP="00EC59ED">
      <w:pPr>
        <w:pStyle w:val="manguon"/>
      </w:pPr>
      <w:r>
        <w:t>gap: 20px; }</w:t>
      </w:r>
    </w:p>
    <w:p w14:paraId="7D590E7E" w14:textId="77777777" w:rsidR="00EC59ED" w:rsidRDefault="00EC59ED" w:rsidP="00605856">
      <w:pPr>
        <w:pStyle w:val="noidung"/>
      </w:pPr>
      <w:r w:rsidRPr="00605856">
        <w:rPr>
          <w:b/>
          <w:bCs/>
        </w:rPr>
        <w:t>transition</w:t>
      </w:r>
      <w:r>
        <w:t xml:space="preserve"> và </w:t>
      </w:r>
      <w:r w:rsidRPr="00605856">
        <w:rPr>
          <w:b/>
          <w:bCs/>
        </w:rPr>
        <w:t>transform</w:t>
      </w:r>
      <w:r w:rsidR="00605856">
        <w:t>: dùng để</w:t>
      </w:r>
      <w:r w:rsidR="00605856" w:rsidRPr="00605856">
        <w:t xml:space="preserve"> </w:t>
      </w:r>
      <w:r w:rsidR="00605856">
        <w:t>tạo cáv các hiệu ứng chuyển động</w:t>
      </w:r>
      <w:r>
        <w:t xml:space="preserve"> </w:t>
      </w:r>
      <w:r w:rsidR="00605856">
        <w:t>k</w:t>
      </w:r>
      <w:r>
        <w:t>hi người dùng di chuyển chuột vào sản phẩm hoặc nút chức năng, hiệu ứng chuyển động được kích hoạt giúp giao diện trở nên sinh động hơn.</w:t>
      </w:r>
    </w:p>
    <w:p w14:paraId="5C8DEB50" w14:textId="77777777" w:rsidR="00605856" w:rsidRDefault="00605856" w:rsidP="00605856">
      <w:pPr>
        <w:pStyle w:val="manguon"/>
      </w:pPr>
      <w:r>
        <w:t xml:space="preserve">.product-card:hover { </w:t>
      </w:r>
    </w:p>
    <w:p w14:paraId="4B89397F" w14:textId="77777777" w:rsidR="00605856" w:rsidRDefault="00605856" w:rsidP="00605856">
      <w:pPr>
        <w:pStyle w:val="manguon"/>
      </w:pPr>
      <w:r>
        <w:t xml:space="preserve">transform: translateY(-5px); </w:t>
      </w:r>
    </w:p>
    <w:p w14:paraId="6A6FAA61" w14:textId="77777777" w:rsidR="00605856" w:rsidRDefault="00605856" w:rsidP="00605856">
      <w:pPr>
        <w:pStyle w:val="manguon"/>
      </w:pPr>
      <w:r>
        <w:t>transition: 0.3s ease; }</w:t>
      </w:r>
    </w:p>
    <w:p w14:paraId="58E844FF" w14:textId="77777777" w:rsidR="00EC59ED" w:rsidRDefault="00605856" w:rsidP="00605856">
      <w:pPr>
        <w:pStyle w:val="noidung"/>
      </w:pPr>
      <w:r>
        <w:lastRenderedPageBreak/>
        <w:t>Nhờ kết hợp các kỹ thuật CSS3 trên, website đạt được bố cục rõ ràng, dễ sử dụng và mang lại trải nghiệm trực quan cho người dùng trong quá trình tìm kiếm và mua sắm sản phẩm.</w:t>
      </w:r>
    </w:p>
    <w:p w14:paraId="61ABCAD8" w14:textId="77777777" w:rsidR="0041405C" w:rsidRDefault="00BB6D9B" w:rsidP="003E75F2">
      <w:pPr>
        <w:pStyle w:val="Heading3"/>
      </w:pPr>
      <w:bookmarkStart w:id="21" w:name="_Toc232072117"/>
      <w:r>
        <w:t>Responsive Web Design</w:t>
      </w:r>
      <w:bookmarkEnd w:id="21"/>
    </w:p>
    <w:p w14:paraId="1691A301" w14:textId="77777777" w:rsidR="00BB6D9B" w:rsidRPr="00BB6D9B" w:rsidRDefault="00BB6D9B" w:rsidP="00327610">
      <w:pPr>
        <w:pStyle w:val="ListParagraph"/>
        <w:numPr>
          <w:ilvl w:val="1"/>
          <w:numId w:val="12"/>
        </w:numPr>
        <w:rPr>
          <w:b/>
          <w:bCs/>
        </w:rPr>
      </w:pPr>
      <w:r w:rsidRPr="00BB6D9B">
        <w:rPr>
          <w:b/>
          <w:bCs/>
        </w:rPr>
        <w:t>Khái niệm Responsive Web Design</w:t>
      </w:r>
    </w:p>
    <w:p w14:paraId="6C270B5E" w14:textId="77777777" w:rsidR="00BB6D9B" w:rsidRDefault="00BB6D9B" w:rsidP="00BB6D9B">
      <w:pPr>
        <w:pStyle w:val="noidung"/>
      </w:pPr>
      <w:r>
        <w:t xml:space="preserve">Responsive Web Design là phương pháp thiết kế website có khả năng tự động thích nghi với nhiều kích thước màn hình khác nhau như máy tính để bàn, máy tính bảng và điện thoại thông minh </w:t>
      </w:r>
      <w:r w:rsidRPr="00BB6D9B">
        <w:t>[6]</w:t>
      </w:r>
      <w:r>
        <w:t>.</w:t>
      </w:r>
    </w:p>
    <w:p w14:paraId="30EC0338" w14:textId="77777777" w:rsidR="00605856" w:rsidRDefault="00605856" w:rsidP="00BB6D9B">
      <w:pPr>
        <w:pStyle w:val="noidung"/>
      </w:pPr>
      <w:r>
        <w:t>Trong thực tế, người dùng truy cập các website thương mại điện tử chủ yếu bằng thiết bị di động, do đó việc xây dựng giao diện Responsive là một yêu cầu quan trọng nhằm đảm bảo khả năng sử dụng và nâng cao trải nghiệm người dùng.</w:t>
      </w:r>
    </w:p>
    <w:p w14:paraId="69444EBD" w14:textId="77777777" w:rsidR="00605856" w:rsidRDefault="00605856" w:rsidP="00BB6D9B">
      <w:pPr>
        <w:pStyle w:val="noidung"/>
      </w:pPr>
      <w:r>
        <w:rPr>
          <w:rStyle w:val="Strong"/>
        </w:rPr>
        <w:t>Media Query</w:t>
      </w:r>
      <w:r>
        <w:t>: cho phép áp dụng các quy tắc CSS khác nhau dựa trên kích thước màn hình của thiết bị. Khi chiều rộng màn hình giảm xuống dưới một ngưỡng xác định, bố cục giao diện sẽ tự động thay đổi để phù hợp với không gian hiển thị nhỏ hơn.</w:t>
      </w:r>
    </w:p>
    <w:p w14:paraId="7C8D88DD" w14:textId="77777777" w:rsidR="00605856" w:rsidRDefault="00605856" w:rsidP="00605856">
      <w:pPr>
        <w:pStyle w:val="manguon"/>
      </w:pPr>
      <w:r>
        <w:t xml:space="preserve">@media (max-width: 768px) { </w:t>
      </w:r>
    </w:p>
    <w:p w14:paraId="5CC88F2D" w14:textId="77777777" w:rsidR="00605856" w:rsidRDefault="00605856" w:rsidP="00605856">
      <w:pPr>
        <w:pStyle w:val="manguon"/>
      </w:pPr>
      <w:r>
        <w:t xml:space="preserve">    .header-container { </w:t>
      </w:r>
    </w:p>
    <w:p w14:paraId="1529AC28" w14:textId="77777777" w:rsidR="00605856" w:rsidRDefault="00605856" w:rsidP="00605856">
      <w:pPr>
        <w:pStyle w:val="manguon"/>
        <w:ind w:firstLine="720"/>
      </w:pPr>
      <w:r>
        <w:t xml:space="preserve">        flex-direction: column; </w:t>
      </w:r>
    </w:p>
    <w:p w14:paraId="7ABE4934" w14:textId="77777777" w:rsidR="00605856" w:rsidRDefault="00605856" w:rsidP="00605856">
      <w:pPr>
        <w:pStyle w:val="manguon"/>
        <w:ind w:firstLine="720"/>
      </w:pPr>
      <w:r>
        <w:t xml:space="preserve">    } </w:t>
      </w:r>
    </w:p>
    <w:p w14:paraId="710B4573" w14:textId="77777777" w:rsidR="00605856" w:rsidRDefault="00605856" w:rsidP="00605856">
      <w:pPr>
        <w:pStyle w:val="manguon"/>
        <w:ind w:firstLine="720"/>
      </w:pPr>
      <w:r>
        <w:t>}</w:t>
      </w:r>
    </w:p>
    <w:p w14:paraId="58744CD4" w14:textId="77777777" w:rsidR="00605856" w:rsidRDefault="00605856" w:rsidP="00BB6D9B">
      <w:pPr>
        <w:pStyle w:val="noidung"/>
      </w:pPr>
      <w:r>
        <w:t xml:space="preserve">Bên cạnh đó, dự án còn áp dụng </w:t>
      </w:r>
      <w:r w:rsidRPr="00605856">
        <w:rPr>
          <w:b/>
          <w:bCs/>
        </w:rPr>
        <w:t>Responsive Design</w:t>
      </w:r>
      <w:r>
        <w:t xml:space="preserve"> cho khu vực hiển thị sản phẩm. Trên màn hình máy tính, danh sách sản phẩm được bố trí thành nhiều cột nhằm tận dụng tối đa không gian hiển thị. Khi chuyển sang thiết bị di động, số lượng cột sẽ được giảm xuống để đảm bảo nội dung dễ đọc và dễ thao tác hơn.</w:t>
      </w:r>
    </w:p>
    <w:p w14:paraId="00B44B31" w14:textId="77777777" w:rsidR="00605856" w:rsidRDefault="00605856" w:rsidP="00605856">
      <w:pPr>
        <w:pStyle w:val="manguon"/>
      </w:pPr>
      <w:r>
        <w:t xml:space="preserve">@media (max-width: 768px) { </w:t>
      </w:r>
    </w:p>
    <w:p w14:paraId="1FB5590A" w14:textId="77777777" w:rsidR="00605856" w:rsidRDefault="00605856" w:rsidP="00605856">
      <w:pPr>
        <w:pStyle w:val="manguon"/>
        <w:ind w:firstLine="720"/>
      </w:pPr>
      <w:r>
        <w:t xml:space="preserve">   .products-grid { </w:t>
      </w:r>
    </w:p>
    <w:p w14:paraId="0B259DFE" w14:textId="77777777" w:rsidR="00605856" w:rsidRDefault="00605856" w:rsidP="00605856">
      <w:pPr>
        <w:pStyle w:val="manguon"/>
      </w:pPr>
      <w:r>
        <w:t xml:space="preserve">       grid-template-columns: 1fr; </w:t>
      </w:r>
    </w:p>
    <w:p w14:paraId="3D2AD195" w14:textId="77777777" w:rsidR="00605856" w:rsidRDefault="00605856" w:rsidP="00605856">
      <w:pPr>
        <w:pStyle w:val="manguon"/>
      </w:pPr>
      <w:r>
        <w:t xml:space="preserve">   } </w:t>
      </w:r>
    </w:p>
    <w:p w14:paraId="2EB71B15" w14:textId="77777777" w:rsidR="00605856" w:rsidRDefault="00605856" w:rsidP="00605856">
      <w:pPr>
        <w:pStyle w:val="manguon"/>
      </w:pPr>
      <w:r>
        <w:t>}</w:t>
      </w:r>
    </w:p>
    <w:p w14:paraId="4196BD9C" w14:textId="77777777" w:rsidR="00605856" w:rsidRDefault="00605856" w:rsidP="00BB6D9B">
      <w:pPr>
        <w:pStyle w:val="noidung"/>
      </w:pPr>
      <w:r>
        <w:lastRenderedPageBreak/>
        <w:t>Nhờ kết hợp Media Query với các kỹ thuật Flexbox và CSS Grid, giao diện website có thể thích ứng linh hoạt với nhiều độ phân giải màn hình khác nhau mà vẫn đảm bảo tính thẩm mỹ và khả năng sử dụng.</w:t>
      </w:r>
    </w:p>
    <w:p w14:paraId="4EF4E05D" w14:textId="77777777" w:rsidR="00605856" w:rsidRDefault="00605856" w:rsidP="00BB6D9B">
      <w:pPr>
        <w:pStyle w:val="noidung"/>
      </w:pPr>
    </w:p>
    <w:p w14:paraId="23502FB2" w14:textId="77777777" w:rsidR="00605856" w:rsidRPr="00BB6D9B" w:rsidRDefault="00605856" w:rsidP="00BB6D9B">
      <w:pPr>
        <w:pStyle w:val="noidung"/>
      </w:pPr>
    </w:p>
    <w:p w14:paraId="56428652" w14:textId="77777777" w:rsidR="003D0AF3" w:rsidRPr="003E75F2" w:rsidRDefault="003D0AF3" w:rsidP="003E75F2">
      <w:pPr>
        <w:pStyle w:val="Heading2"/>
      </w:pPr>
      <w:bookmarkStart w:id="22" w:name="_Toc232039709"/>
      <w:bookmarkStart w:id="23" w:name="_Toc232072118"/>
      <w:r w:rsidRPr="003E75F2">
        <w:t>Ngôn ngữ JavaScript</w:t>
      </w:r>
      <w:bookmarkEnd w:id="22"/>
      <w:bookmarkEnd w:id="23"/>
    </w:p>
    <w:p w14:paraId="5127DCA4" w14:textId="77777777" w:rsidR="003D0AF3" w:rsidRPr="003E75F2" w:rsidRDefault="00605856" w:rsidP="003E75F2">
      <w:pPr>
        <w:pStyle w:val="Heading3"/>
      </w:pPr>
      <w:bookmarkStart w:id="24" w:name="_Toc232072119"/>
      <w:r w:rsidRPr="003E75F2">
        <w:t>Khái niệm</w:t>
      </w:r>
      <w:r w:rsidR="003D0AF3" w:rsidRPr="003E75F2">
        <w:t xml:space="preserve"> JavaScript</w:t>
      </w:r>
      <w:bookmarkEnd w:id="24"/>
    </w:p>
    <w:p w14:paraId="01486C27" w14:textId="77777777" w:rsidR="00605856" w:rsidRPr="00605856" w:rsidRDefault="00605856" w:rsidP="00240924">
      <w:pPr>
        <w:pStyle w:val="noidung"/>
      </w:pPr>
      <w:r>
        <w:t xml:space="preserve">JavaScript là ngôn ngữ lập trình được sử dụng để tạo ra các chức năng tương tác trên website. Nếu HTML đóng vai trò xây dựng cấu trúc trang web và CSS đảm nhận việc trình bày giao diện thì JavaScript chịu trách nhiệm xử lý các thao tác của người dùng và cập nhật nội dung trang web một cách động </w:t>
      </w:r>
      <w:r w:rsidRPr="00605856">
        <w:t>[</w:t>
      </w:r>
      <w:r w:rsidR="00DC5EBA">
        <w:t>3</w:t>
      </w:r>
      <w:r w:rsidRPr="00605856">
        <w:t>]</w:t>
      </w:r>
      <w:r>
        <w:t xml:space="preserve">, </w:t>
      </w:r>
      <w:r w:rsidRPr="00605856">
        <w:t>[</w:t>
      </w:r>
      <w:r w:rsidR="00DC5EBA">
        <w:t>5</w:t>
      </w:r>
      <w:r w:rsidRPr="00605856">
        <w:t>]</w:t>
      </w:r>
      <w:r>
        <w:t>.</w:t>
      </w:r>
    </w:p>
    <w:p w14:paraId="5269CF36" w14:textId="77777777" w:rsidR="003D0AF3" w:rsidRPr="003E75F2" w:rsidRDefault="007C7837" w:rsidP="003E75F2">
      <w:pPr>
        <w:pStyle w:val="Heading3"/>
      </w:pPr>
      <w:bookmarkStart w:id="25" w:name="_Toc232072120"/>
      <w:r w:rsidRPr="003E75F2">
        <w:t>X</w:t>
      </w:r>
      <w:r w:rsidR="00240924" w:rsidRPr="003E75F2">
        <w:t>ử lý sự kiện</w:t>
      </w:r>
      <w:bookmarkEnd w:id="25"/>
    </w:p>
    <w:p w14:paraId="403F298E" w14:textId="77777777" w:rsidR="003D0AF3" w:rsidRDefault="00240924" w:rsidP="00240924">
      <w:pPr>
        <w:pStyle w:val="noidung"/>
      </w:pPr>
      <w:r>
        <w:t>Sự kiện (Event) là các hành động xảy ra trên trang web khi người dùng tương tác với hệ thống như nhấn nút, nhập dữ liệu, di chuyển chuột hoặc gửi biểu mẫu. JavaScript cung cấp cơ chế xử lý sự kiện giúp website phản hồi ngay lập tức khi người dùng thực hiện thao tác.</w:t>
      </w:r>
    </w:p>
    <w:p w14:paraId="5229F0D8" w14:textId="77777777" w:rsidR="007C7837" w:rsidRDefault="007C7837" w:rsidP="007C7837">
      <w:pPr>
        <w:pStyle w:val="noidung"/>
      </w:pPr>
      <w:r>
        <w:t>Trong quá trình xây dựng và phát triển dự án, một số sự kiện phổ biến và quan trọng đã được áp dụng chặt chẽ để tối ưu hóa trải nghiệm người dùng bao gồm:</w:t>
      </w:r>
    </w:p>
    <w:p w14:paraId="2E097A84" w14:textId="77777777" w:rsidR="007C7837" w:rsidRDefault="007C7837" w:rsidP="00327610">
      <w:pPr>
        <w:pStyle w:val="noidung"/>
        <w:numPr>
          <w:ilvl w:val="0"/>
          <w:numId w:val="2"/>
        </w:numPr>
      </w:pPr>
      <w:r w:rsidRPr="002412D1">
        <w:rPr>
          <w:b/>
          <w:bCs/>
        </w:rPr>
        <w:t>onclick</w:t>
      </w:r>
      <w:r>
        <w:t xml:space="preserve"> (Sự kiện nhấp chuột): </w:t>
      </w:r>
      <w:r w:rsidR="002412D1">
        <w:t xml:space="preserve">Đây là sự kiện được sử dụng phổ biến để xử lý các thao tác trực tiếp từ người dùng. Khi người dùng nhấn vào một nút chức năng, JavaScript sẽ gọi hàm tương ứng để xử lý dữ liệu và cập nhật giao diện. Trong dự án, sự kiện </w:t>
      </w:r>
      <w:r w:rsidR="002412D1">
        <w:rPr>
          <w:rStyle w:val="HTMLCode"/>
          <w:rFonts w:eastAsiaTheme="minorHAnsi"/>
        </w:rPr>
        <w:t>onclick</w:t>
      </w:r>
      <w:r w:rsidR="002412D1">
        <w:t xml:space="preserve"> được gắn vào các nút "Thêm vào giỏ hàng", "Mua ngay",…</w:t>
      </w:r>
    </w:p>
    <w:p w14:paraId="3CADF0F2" w14:textId="77777777" w:rsidR="002412D1" w:rsidRDefault="002412D1" w:rsidP="002412D1">
      <w:pPr>
        <w:pStyle w:val="manguon"/>
      </w:pPr>
      <w:r>
        <w:t>&lt;button onclick="addToCart(product.id)"&gt; Thêm vào giỏ hàng &lt;/button&gt;</w:t>
      </w:r>
    </w:p>
    <w:p w14:paraId="78014954" w14:textId="77777777" w:rsidR="007C7837" w:rsidRDefault="007C7837" w:rsidP="00327610">
      <w:pPr>
        <w:pStyle w:val="noidung"/>
        <w:numPr>
          <w:ilvl w:val="0"/>
          <w:numId w:val="2"/>
        </w:numPr>
      </w:pPr>
      <w:r w:rsidRPr="002412D1">
        <w:rPr>
          <w:b/>
          <w:bCs/>
        </w:rPr>
        <w:t xml:space="preserve">onkeyup </w:t>
      </w:r>
      <w:r>
        <w:t xml:space="preserve">(Sự kiện nhập liệu từ bàn phím): </w:t>
      </w:r>
      <w:r w:rsidR="002412D1">
        <w:t xml:space="preserve">Sự kiện </w:t>
      </w:r>
      <w:r w:rsidR="002412D1" w:rsidRPr="002412D1">
        <w:t>onkeyup</w:t>
      </w:r>
      <w:r w:rsidR="002412D1">
        <w:t xml:space="preserve"> được kích hoạt khi người dùng nhả một phím trên bàn phím sau khi nhập dữ liệu. Trong dự án, sự kiện này được áp dụng cho thanh tìm kiếm sản phẩm nhằm hỗ trợ tìm kiếm theo thời gian thực. </w:t>
      </w:r>
    </w:p>
    <w:p w14:paraId="64671E6A" w14:textId="77777777" w:rsidR="002412D1" w:rsidRDefault="002412D1" w:rsidP="002412D1">
      <w:pPr>
        <w:pStyle w:val="manguon"/>
      </w:pPr>
      <w:r>
        <w:lastRenderedPageBreak/>
        <w:t>searchInput.addEventListener("keyup", function(event) { executeSearch(); });</w:t>
      </w:r>
    </w:p>
    <w:p w14:paraId="6306AEEF" w14:textId="77777777" w:rsidR="007C7837" w:rsidRDefault="002412D1" w:rsidP="00327610">
      <w:pPr>
        <w:pStyle w:val="noidung"/>
        <w:numPr>
          <w:ilvl w:val="0"/>
          <w:numId w:val="2"/>
        </w:numPr>
      </w:pPr>
      <w:r w:rsidRPr="002412D1">
        <w:rPr>
          <w:b/>
          <w:bCs/>
        </w:rPr>
        <w:t>DOMContentLoaded / onload</w:t>
      </w:r>
      <w:r w:rsidR="007C7837">
        <w:t xml:space="preserve"> (Sự kiện tải xong trang): </w:t>
      </w:r>
      <w:r>
        <w:t xml:space="preserve">Để đảm bảo các phần tử HTML đã được khởi tạo đầy đủ trước khi JavaScript thực thi, dự án sử dụng sự kiện </w:t>
      </w:r>
      <w:r w:rsidRPr="002412D1">
        <w:t>DOMContentLoaded</w:t>
      </w:r>
      <w:r>
        <w:t xml:space="preserve"> hoặc </w:t>
      </w:r>
      <w:r w:rsidRPr="002412D1">
        <w:t>window.onload</w:t>
      </w:r>
      <w:r>
        <w:t>. Sự kiện này được kích hoạt khi trình duyệt hoàn tất quá trình tải và phân tích cấu trúc trang web.</w:t>
      </w:r>
    </w:p>
    <w:p w14:paraId="1271EC48" w14:textId="77777777" w:rsidR="002412D1" w:rsidRPr="002412D1" w:rsidRDefault="002412D1" w:rsidP="001C3457">
      <w:pPr>
        <w:pStyle w:val="manguon"/>
      </w:pPr>
      <w:r w:rsidRPr="002412D1">
        <w:t>document.addEventListener("DOMContentLoaded", function() {</w:t>
      </w:r>
    </w:p>
    <w:p w14:paraId="37823763" w14:textId="77777777" w:rsidR="002412D1" w:rsidRDefault="002412D1" w:rsidP="001C3457">
      <w:pPr>
        <w:pStyle w:val="manguon"/>
      </w:pPr>
      <w:r w:rsidRPr="002412D1">
        <w:t>});</w:t>
      </w:r>
    </w:p>
    <w:p w14:paraId="19939168" w14:textId="77777777" w:rsidR="00240924" w:rsidRPr="003E75F2" w:rsidRDefault="00240924" w:rsidP="003E75F2">
      <w:pPr>
        <w:pStyle w:val="Heading3"/>
      </w:pPr>
      <w:bookmarkStart w:id="26" w:name="_Toc232072121"/>
      <w:r w:rsidRPr="003E75F2">
        <w:t>Tương tác người dùng</w:t>
      </w:r>
      <w:bookmarkEnd w:id="26"/>
    </w:p>
    <w:p w14:paraId="4D3DFE59" w14:textId="77777777" w:rsidR="00240924" w:rsidRDefault="00240924" w:rsidP="00240924">
      <w:pPr>
        <w:pStyle w:val="noidung"/>
      </w:pPr>
      <w:r>
        <w:t>Để xây dựng các chức năng tương tác trên website bán hàng, dự án sử dụng nhiều cấu trúc và kỹ thuật của JavaScript nhằm xử lý dữ liệu, cập nhật giao diện và duy trì trạng thái hệ thống. Các kỹ thuật này giúp website hoạt động linh hoạt và phản hồi nhanh chóng các thao tác của người dùng.</w:t>
      </w:r>
    </w:p>
    <w:p w14:paraId="5E5385AE" w14:textId="77777777" w:rsidR="00240924" w:rsidRDefault="00240924" w:rsidP="00240924">
      <w:pPr>
        <w:pStyle w:val="noidung"/>
      </w:pPr>
      <w:r>
        <w:t xml:space="preserve">• </w:t>
      </w:r>
      <w:r w:rsidRPr="00240924">
        <w:rPr>
          <w:b/>
          <w:bCs/>
        </w:rPr>
        <w:t xml:space="preserve">Mảng đối tượng quản lý dữ liệu sản phẩm (Array of Objects): </w:t>
      </w:r>
      <w:r>
        <w:t>Toàn bộ thông tin sản phẩm được lưu trữ dưới dạng một mảng chứa nhiều đối tượng JavaScript. Mỗi đối tượng đại diện cho một sản phẩm và bao gồm các thuộc tính như mã sản phẩm, tên sản phẩm, giá bán, hình ảnh, danh mục và mô tả. Cấu trúc này giúp việc quản lý dữ liệu tập trung, thuận tiện cho các chức năng tìm kiếm, lọc và hiển thị sản phẩm.</w:t>
      </w:r>
    </w:p>
    <w:p w14:paraId="453C4CE3" w14:textId="77777777" w:rsidR="00240924" w:rsidRPr="00240924" w:rsidRDefault="00240924" w:rsidP="00240924">
      <w:pPr>
        <w:pStyle w:val="manguon"/>
      </w:pPr>
      <w:r w:rsidRPr="00240924">
        <w:t>const products = [</w:t>
      </w:r>
    </w:p>
    <w:p w14:paraId="355E70CA" w14:textId="77777777" w:rsidR="00240924" w:rsidRPr="00240924" w:rsidRDefault="00240924" w:rsidP="00240924">
      <w:pPr>
        <w:pStyle w:val="manguon"/>
      </w:pPr>
      <w:r w:rsidRPr="00240924">
        <w:t xml:space="preserve">    {</w:t>
      </w:r>
    </w:p>
    <w:p w14:paraId="0319C470" w14:textId="77777777" w:rsidR="00240924" w:rsidRPr="00240924" w:rsidRDefault="00240924" w:rsidP="00240924">
      <w:pPr>
        <w:pStyle w:val="manguon"/>
      </w:pPr>
      <w:r w:rsidRPr="00240924">
        <w:t xml:space="preserve">        id: 1,</w:t>
      </w:r>
    </w:p>
    <w:p w14:paraId="0E91A201" w14:textId="77777777" w:rsidR="00240924" w:rsidRPr="00240924" w:rsidRDefault="00240924" w:rsidP="00240924">
      <w:pPr>
        <w:pStyle w:val="manguon"/>
      </w:pPr>
      <w:r w:rsidRPr="00240924">
        <w:t xml:space="preserve">        name: "iPhone 15 Pro Max",</w:t>
      </w:r>
    </w:p>
    <w:p w14:paraId="0400C561" w14:textId="77777777" w:rsidR="00240924" w:rsidRPr="00240924" w:rsidRDefault="00240924" w:rsidP="00240924">
      <w:pPr>
        <w:pStyle w:val="manguon"/>
      </w:pPr>
      <w:r w:rsidRPr="00240924">
        <w:t xml:space="preserve">        price: 32990000,</w:t>
      </w:r>
    </w:p>
    <w:p w14:paraId="2CA0C985" w14:textId="77777777" w:rsidR="00240924" w:rsidRPr="00240924" w:rsidRDefault="00240924" w:rsidP="00240924">
      <w:pPr>
        <w:pStyle w:val="manguon"/>
      </w:pPr>
      <w:r w:rsidRPr="00240924">
        <w:t xml:space="preserve">        category: "iphone",</w:t>
      </w:r>
    </w:p>
    <w:p w14:paraId="2F5FBE65" w14:textId="77777777" w:rsidR="00240924" w:rsidRPr="00240924" w:rsidRDefault="00240924" w:rsidP="00240924">
      <w:pPr>
        <w:pStyle w:val="manguon"/>
      </w:pPr>
      <w:r w:rsidRPr="00240924">
        <w:t xml:space="preserve">        image: "images/iphone15.jpg"</w:t>
      </w:r>
    </w:p>
    <w:p w14:paraId="071802AF" w14:textId="77777777" w:rsidR="00240924" w:rsidRPr="00240924" w:rsidRDefault="00240924" w:rsidP="00240924">
      <w:pPr>
        <w:pStyle w:val="manguon"/>
      </w:pPr>
      <w:r w:rsidRPr="00240924">
        <w:t xml:space="preserve">    }</w:t>
      </w:r>
    </w:p>
    <w:p w14:paraId="3F2BACD2" w14:textId="77777777" w:rsidR="00240924" w:rsidRDefault="00240924" w:rsidP="00240924">
      <w:pPr>
        <w:pStyle w:val="manguon"/>
      </w:pPr>
      <w:r w:rsidRPr="00240924">
        <w:t>];</w:t>
      </w:r>
    </w:p>
    <w:p w14:paraId="0991C571" w14:textId="77777777" w:rsidR="00240924" w:rsidRDefault="00240924" w:rsidP="00240924">
      <w:pPr>
        <w:pStyle w:val="noidung"/>
      </w:pPr>
      <w:r>
        <w:t xml:space="preserve">• </w:t>
      </w:r>
      <w:r w:rsidRPr="00240924">
        <w:rPr>
          <w:b/>
          <w:bCs/>
        </w:rPr>
        <w:t>Kỹ thuật thao tác DOM (Document Object Model)</w:t>
      </w:r>
      <w:r w:rsidRPr="00240924">
        <w:t>:</w:t>
      </w:r>
      <w:r>
        <w:t xml:space="preserve"> JavaScript sử dụng DOM để truy xuất, thay đổi và cập nhật các phần tử HTML trên trang web. Thông qua DOM, hệ thống có thể tự động sinh danh sách sản phẩm, cập nhật nội dung giỏ </w:t>
      </w:r>
      <w:r>
        <w:lastRenderedPageBreak/>
        <w:t>hàng hoặc thay đổi giao diện mà không cần tải lại trang. Đây là kỹ thuật được sử dụng thường xuyên trong các chức năng hiển thị dữ liệu của website.</w:t>
      </w:r>
    </w:p>
    <w:p w14:paraId="385028AA" w14:textId="77777777" w:rsidR="00240924" w:rsidRPr="00240924" w:rsidRDefault="00240924" w:rsidP="00240924">
      <w:pPr>
        <w:pStyle w:val="manguon"/>
      </w:pPr>
      <w:r w:rsidRPr="00240924">
        <w:t>const productContainer =</w:t>
      </w:r>
    </w:p>
    <w:p w14:paraId="7634C677" w14:textId="77777777" w:rsidR="00240924" w:rsidRPr="00240924" w:rsidRDefault="00240924" w:rsidP="00240924">
      <w:pPr>
        <w:pStyle w:val="manguon"/>
      </w:pPr>
      <w:r w:rsidRPr="00240924">
        <w:t>document.getElementById("products");</w:t>
      </w:r>
    </w:p>
    <w:p w14:paraId="61AEB2B9" w14:textId="77777777" w:rsidR="00240924" w:rsidRPr="00240924" w:rsidRDefault="00240924" w:rsidP="00240924">
      <w:pPr>
        <w:pStyle w:val="manguon"/>
      </w:pPr>
    </w:p>
    <w:p w14:paraId="060B47D7" w14:textId="77777777" w:rsidR="00240924" w:rsidRPr="00240924" w:rsidRDefault="00240924" w:rsidP="00240924">
      <w:pPr>
        <w:pStyle w:val="manguon"/>
      </w:pPr>
      <w:r w:rsidRPr="00240924">
        <w:t>productContainer.innerHTML += `</w:t>
      </w:r>
    </w:p>
    <w:p w14:paraId="79CFB468" w14:textId="77777777" w:rsidR="00240924" w:rsidRPr="00240924" w:rsidRDefault="00240924" w:rsidP="00240924">
      <w:pPr>
        <w:pStyle w:val="manguon"/>
      </w:pPr>
      <w:r w:rsidRPr="00240924">
        <w:t>&lt;div class="product-card"&gt;</w:t>
      </w:r>
    </w:p>
    <w:p w14:paraId="3048E78D" w14:textId="77777777" w:rsidR="00240924" w:rsidRPr="00240924" w:rsidRDefault="00240924" w:rsidP="00240924">
      <w:pPr>
        <w:pStyle w:val="manguon"/>
      </w:pPr>
      <w:r w:rsidRPr="00240924">
        <w:t xml:space="preserve">    &lt;h3&gt;${product.name}&lt;/h3&gt;</w:t>
      </w:r>
    </w:p>
    <w:p w14:paraId="77E7EA1B" w14:textId="77777777" w:rsidR="00240924" w:rsidRPr="00240924" w:rsidRDefault="00240924" w:rsidP="00240924">
      <w:pPr>
        <w:pStyle w:val="manguon"/>
      </w:pPr>
      <w:r w:rsidRPr="00240924">
        <w:t>&lt;/div&gt;</w:t>
      </w:r>
    </w:p>
    <w:p w14:paraId="170CFE81" w14:textId="77777777" w:rsidR="00240924" w:rsidRDefault="00240924" w:rsidP="00240924">
      <w:pPr>
        <w:pStyle w:val="manguon"/>
      </w:pPr>
      <w:r w:rsidRPr="00240924">
        <w:t>`;</w:t>
      </w:r>
    </w:p>
    <w:p w14:paraId="688C5588" w14:textId="77777777" w:rsidR="00240924" w:rsidRDefault="00240924" w:rsidP="00240924">
      <w:pPr>
        <w:pStyle w:val="noidung"/>
      </w:pPr>
      <w:r>
        <w:t xml:space="preserve">• </w:t>
      </w:r>
      <w:r w:rsidRPr="00240924">
        <w:rPr>
          <w:b/>
          <w:bCs/>
        </w:rPr>
        <w:t>Phương thức duyệt dữ liệu forEach():</w:t>
      </w:r>
      <w:r>
        <w:t xml:space="preserve"> Để hiển thị danh sách sản phẩm từ mảng dữ liệu, dự án sử dụng phương thức </w:t>
      </w:r>
      <w:r w:rsidRPr="00240924">
        <w:t>forEach()</w:t>
      </w:r>
      <w:r>
        <w:t xml:space="preserve"> nhằm duyệt qua từng phần tử trong mảng và tạo giao diện tương ứng</w:t>
      </w:r>
    </w:p>
    <w:p w14:paraId="6ABA24DC" w14:textId="77777777" w:rsidR="00240924" w:rsidRPr="00240924" w:rsidRDefault="00240924" w:rsidP="00240924">
      <w:pPr>
        <w:pStyle w:val="manguon"/>
      </w:pPr>
      <w:r w:rsidRPr="00240924">
        <w:t>products.forEach(product =&gt; {</w:t>
      </w:r>
    </w:p>
    <w:p w14:paraId="0224FFB1" w14:textId="77777777" w:rsidR="00240924" w:rsidRPr="00240924" w:rsidRDefault="00240924" w:rsidP="00240924">
      <w:pPr>
        <w:pStyle w:val="manguon"/>
      </w:pPr>
      <w:r w:rsidRPr="00240924">
        <w:t xml:space="preserve">    renderProduct(product);</w:t>
      </w:r>
    </w:p>
    <w:p w14:paraId="6071CEC3" w14:textId="77777777" w:rsidR="00240924" w:rsidRDefault="00240924" w:rsidP="00240924">
      <w:pPr>
        <w:pStyle w:val="manguon"/>
      </w:pPr>
      <w:r w:rsidRPr="00240924">
        <w:t>});</w:t>
      </w:r>
    </w:p>
    <w:p w14:paraId="09160828" w14:textId="77777777" w:rsidR="00240924" w:rsidRDefault="00240924" w:rsidP="00240924">
      <w:pPr>
        <w:pStyle w:val="noidung"/>
      </w:pPr>
      <w:r w:rsidRPr="007C7837">
        <w:rPr>
          <w:b/>
          <w:bCs/>
        </w:rPr>
        <w:t>• Kỹ thuật tìm kiếm và lọc dữ liệu bằng filter():</w:t>
      </w:r>
      <w:r>
        <w:t xml:space="preserve"> Chức năng tìm kiếm sản phẩm được triển khai thông qua phương thức </w:t>
      </w:r>
      <w:r w:rsidRPr="00240924">
        <w:t>filter()</w:t>
      </w:r>
      <w:r>
        <w:t>. Phương thức này tạo ra một mảng mới chỉ chứa các sản phẩm phù hợp với điều kiện tìm kiếm do người dùng nhập vào.</w:t>
      </w:r>
    </w:p>
    <w:p w14:paraId="2D438D92" w14:textId="77777777" w:rsidR="00240924" w:rsidRPr="00240924" w:rsidRDefault="00240924" w:rsidP="007C7837">
      <w:pPr>
        <w:pStyle w:val="manguon"/>
      </w:pPr>
      <w:r w:rsidRPr="00240924">
        <w:t>const searchResult =</w:t>
      </w:r>
    </w:p>
    <w:p w14:paraId="139AE5DF" w14:textId="77777777" w:rsidR="00240924" w:rsidRPr="00240924" w:rsidRDefault="00240924" w:rsidP="007C7837">
      <w:pPr>
        <w:pStyle w:val="manguon"/>
      </w:pPr>
      <w:r w:rsidRPr="00240924">
        <w:t>products.filter(product =&gt;</w:t>
      </w:r>
    </w:p>
    <w:p w14:paraId="38714898" w14:textId="77777777" w:rsidR="00240924" w:rsidRPr="00240924" w:rsidRDefault="00240924" w:rsidP="007C7837">
      <w:pPr>
        <w:pStyle w:val="manguon"/>
      </w:pPr>
      <w:r w:rsidRPr="00240924">
        <w:t xml:space="preserve">    product.name</w:t>
      </w:r>
    </w:p>
    <w:p w14:paraId="6CFACBFA" w14:textId="77777777" w:rsidR="00240924" w:rsidRPr="00240924" w:rsidRDefault="00240924" w:rsidP="007C7837">
      <w:pPr>
        <w:pStyle w:val="manguon"/>
      </w:pPr>
      <w:r w:rsidRPr="00240924">
        <w:t xml:space="preserve">    .toLowerCase()</w:t>
      </w:r>
    </w:p>
    <w:p w14:paraId="6C703113" w14:textId="77777777" w:rsidR="00240924" w:rsidRPr="00240924" w:rsidRDefault="00240924" w:rsidP="007C7837">
      <w:pPr>
        <w:pStyle w:val="manguon"/>
      </w:pPr>
      <w:r w:rsidRPr="00240924">
        <w:t xml:space="preserve">    .includes(keyword.toLowerCase())</w:t>
      </w:r>
    </w:p>
    <w:p w14:paraId="27179E77" w14:textId="77777777" w:rsidR="00240924" w:rsidRDefault="00240924" w:rsidP="007C7837">
      <w:pPr>
        <w:pStyle w:val="manguon"/>
      </w:pPr>
      <w:r w:rsidRPr="00240924">
        <w:t>);</w:t>
      </w:r>
    </w:p>
    <w:p w14:paraId="5026F8BF" w14:textId="77777777" w:rsidR="00240924" w:rsidRDefault="00240924" w:rsidP="00240924">
      <w:pPr>
        <w:pStyle w:val="noidung"/>
      </w:pPr>
      <w:r w:rsidRPr="007C7837">
        <w:rPr>
          <w:b/>
          <w:bCs/>
        </w:rPr>
        <w:t>• Kỹ thuật sinh giao diện động bằng Template Literal</w:t>
      </w:r>
      <w:r w:rsidRPr="00240924">
        <w:t>:</w:t>
      </w:r>
      <w:r>
        <w:t xml:space="preserve"> Dự án sử dụng Template Literal (ký tự </w:t>
      </w:r>
      <w:r w:rsidRPr="00240924">
        <w:t>`</w:t>
      </w:r>
      <w:r>
        <w:t>) để kết hợp dữ liệu JavaScript với mã HTML. Cách tiếp cận này cho phép tạo giao diện sản phẩm một cách linh hoạt và giảm sự lặp lại trong mã nguồn.</w:t>
      </w:r>
    </w:p>
    <w:p w14:paraId="0221961A" w14:textId="77777777" w:rsidR="00240924" w:rsidRPr="00240924" w:rsidRDefault="00240924" w:rsidP="007C7837">
      <w:pPr>
        <w:pStyle w:val="manguon"/>
      </w:pPr>
      <w:r w:rsidRPr="00240924">
        <w:t>productContainer.innerHTML += `</w:t>
      </w:r>
    </w:p>
    <w:p w14:paraId="5D880756" w14:textId="77777777" w:rsidR="00240924" w:rsidRPr="00240924" w:rsidRDefault="00240924" w:rsidP="007C7837">
      <w:pPr>
        <w:pStyle w:val="manguon"/>
      </w:pPr>
      <w:r w:rsidRPr="00240924">
        <w:t>&lt;div class="product-card"&gt;</w:t>
      </w:r>
    </w:p>
    <w:p w14:paraId="468E484F" w14:textId="77777777" w:rsidR="00240924" w:rsidRPr="00240924" w:rsidRDefault="00240924" w:rsidP="007C7837">
      <w:pPr>
        <w:pStyle w:val="manguon"/>
      </w:pPr>
      <w:r w:rsidRPr="00240924">
        <w:lastRenderedPageBreak/>
        <w:t xml:space="preserve">    &lt;h3&gt;${product.name}&lt;/h3&gt;</w:t>
      </w:r>
    </w:p>
    <w:p w14:paraId="5B78D5EA" w14:textId="77777777" w:rsidR="00240924" w:rsidRPr="00240924" w:rsidRDefault="00240924" w:rsidP="007C7837">
      <w:pPr>
        <w:pStyle w:val="manguon"/>
      </w:pPr>
      <w:r w:rsidRPr="00240924">
        <w:t xml:space="preserve">    &lt;p&gt;${product.price}&lt;/p&gt;</w:t>
      </w:r>
    </w:p>
    <w:p w14:paraId="45B35C55" w14:textId="77777777" w:rsidR="00240924" w:rsidRPr="00240924" w:rsidRDefault="00240924" w:rsidP="007C7837">
      <w:pPr>
        <w:pStyle w:val="manguon"/>
      </w:pPr>
      <w:r w:rsidRPr="00240924">
        <w:t>&lt;/div&gt;</w:t>
      </w:r>
    </w:p>
    <w:p w14:paraId="0CE9F90E" w14:textId="77777777" w:rsidR="00240924" w:rsidRDefault="00240924" w:rsidP="007C7837">
      <w:pPr>
        <w:pStyle w:val="manguon"/>
      </w:pPr>
      <w:r w:rsidRPr="00240924">
        <w:t>`;</w:t>
      </w:r>
    </w:p>
    <w:p w14:paraId="07044F34" w14:textId="77777777" w:rsidR="00240924" w:rsidRDefault="00240924" w:rsidP="00240924">
      <w:pPr>
        <w:pStyle w:val="noidung"/>
      </w:pPr>
      <w:r w:rsidRPr="007C7837">
        <w:rPr>
          <w:b/>
          <w:bCs/>
        </w:rPr>
        <w:t>• Công nghệ lưu trữ cục bộ Web Storage API (localStorage):</w:t>
      </w:r>
      <w:r>
        <w:t xml:space="preserve"> Để duy trì dữ liệu giỏ hàng khi người dùng chuyển đổi giữa các trang hoặc tải lại website, dự án sử dụng Local Storage.</w:t>
      </w:r>
    </w:p>
    <w:p w14:paraId="4B5F2B72" w14:textId="77777777" w:rsidR="00240924" w:rsidRPr="00240924" w:rsidRDefault="00240924" w:rsidP="007C7837">
      <w:pPr>
        <w:pStyle w:val="manguon"/>
      </w:pPr>
      <w:r w:rsidRPr="00240924">
        <w:t>localStorage.setItem(</w:t>
      </w:r>
    </w:p>
    <w:p w14:paraId="1D129F0A" w14:textId="77777777" w:rsidR="00240924" w:rsidRPr="00240924" w:rsidRDefault="00240924" w:rsidP="007C7837">
      <w:pPr>
        <w:pStyle w:val="manguon"/>
      </w:pPr>
      <w:r w:rsidRPr="00240924">
        <w:t xml:space="preserve">    "phoneCart",</w:t>
      </w:r>
    </w:p>
    <w:p w14:paraId="6E6C0850" w14:textId="77777777" w:rsidR="00240924" w:rsidRPr="00240924" w:rsidRDefault="00240924" w:rsidP="007C7837">
      <w:pPr>
        <w:pStyle w:val="manguon"/>
      </w:pPr>
      <w:r w:rsidRPr="00240924">
        <w:t xml:space="preserve">    JSON.stringify(cart)</w:t>
      </w:r>
    </w:p>
    <w:p w14:paraId="4187E26B" w14:textId="77777777" w:rsidR="00240924" w:rsidRDefault="00240924" w:rsidP="007C7837">
      <w:pPr>
        <w:pStyle w:val="manguon"/>
      </w:pPr>
      <w:r w:rsidRPr="00240924">
        <w:t>);</w:t>
      </w:r>
    </w:p>
    <w:p w14:paraId="1505F85E" w14:textId="77777777" w:rsidR="00240924" w:rsidRDefault="00240924" w:rsidP="00240924">
      <w:pPr>
        <w:pStyle w:val="noidung"/>
      </w:pPr>
      <w:r>
        <w:t>Khi đọc dữ liệu:</w:t>
      </w:r>
    </w:p>
    <w:p w14:paraId="2115EB4B" w14:textId="77777777" w:rsidR="00240924" w:rsidRPr="00240924" w:rsidRDefault="00240924" w:rsidP="007C7837">
      <w:pPr>
        <w:pStyle w:val="manguon"/>
      </w:pPr>
      <w:r w:rsidRPr="00240924">
        <w:t>const cart =</w:t>
      </w:r>
    </w:p>
    <w:p w14:paraId="60F0581D" w14:textId="77777777" w:rsidR="00240924" w:rsidRPr="00240924" w:rsidRDefault="00240924" w:rsidP="007C7837">
      <w:pPr>
        <w:pStyle w:val="manguon"/>
      </w:pPr>
      <w:r w:rsidRPr="00240924">
        <w:t>JSON.parse(</w:t>
      </w:r>
    </w:p>
    <w:p w14:paraId="7F712F64" w14:textId="77777777" w:rsidR="00240924" w:rsidRPr="00240924" w:rsidRDefault="00240924" w:rsidP="007C7837">
      <w:pPr>
        <w:pStyle w:val="manguon"/>
      </w:pPr>
      <w:r w:rsidRPr="00240924">
        <w:t xml:space="preserve">    localStorage.getItem("phoneCart")</w:t>
      </w:r>
    </w:p>
    <w:p w14:paraId="34340DE2" w14:textId="77777777" w:rsidR="00240924" w:rsidRDefault="00240924" w:rsidP="007C7837">
      <w:pPr>
        <w:pStyle w:val="manguon"/>
      </w:pPr>
      <w:r w:rsidRPr="00240924">
        <w:t>);</w:t>
      </w:r>
    </w:p>
    <w:p w14:paraId="4C0568FF" w14:textId="77777777" w:rsidR="00240924" w:rsidRDefault="00240924" w:rsidP="00240924">
      <w:pPr>
        <w:pStyle w:val="noidung"/>
      </w:pPr>
      <w:r w:rsidRPr="007C7837">
        <w:rPr>
          <w:b/>
          <w:bCs/>
        </w:rPr>
        <w:t>• Kỹ thuật xử lý sự kiện (Event Handling):</w:t>
      </w:r>
      <w:r>
        <w:t xml:space="preserve"> Các chức năng như tìm kiếm sản phẩm, thêm vào giỏ hàng hoặc thanh toán đều được kích hoạt thông qua cơ chế xử lý sự kiện của JavaScript. Website sử dụng </w:t>
      </w:r>
      <w:r w:rsidRPr="00240924">
        <w:t>addEventListener()</w:t>
      </w:r>
      <w:r>
        <w:t xml:space="preserve"> để lắng nghe các hành động của người dùng và thực hiện các tác vụ tương ứng.</w:t>
      </w:r>
    </w:p>
    <w:p w14:paraId="0699ECEF" w14:textId="77777777" w:rsidR="00240924" w:rsidRPr="00240924" w:rsidRDefault="00240924" w:rsidP="007C7837">
      <w:pPr>
        <w:pStyle w:val="manguon"/>
      </w:pPr>
      <w:r w:rsidRPr="00240924">
        <w:t>searchBtn.addEventListener(</w:t>
      </w:r>
    </w:p>
    <w:p w14:paraId="5A234EAF" w14:textId="77777777" w:rsidR="00240924" w:rsidRPr="00240924" w:rsidRDefault="00240924" w:rsidP="007C7837">
      <w:pPr>
        <w:pStyle w:val="manguon"/>
      </w:pPr>
      <w:r w:rsidRPr="00240924">
        <w:t xml:space="preserve">    "click",</w:t>
      </w:r>
    </w:p>
    <w:p w14:paraId="178E82D1" w14:textId="77777777" w:rsidR="00240924" w:rsidRPr="00240924" w:rsidRDefault="00240924" w:rsidP="007C7837">
      <w:pPr>
        <w:pStyle w:val="manguon"/>
      </w:pPr>
      <w:r w:rsidRPr="00240924">
        <w:t xml:space="preserve">    executeSearch</w:t>
      </w:r>
    </w:p>
    <w:p w14:paraId="513D4D56" w14:textId="77777777" w:rsidR="00240924" w:rsidRPr="00240924" w:rsidRDefault="00240924" w:rsidP="007C7837">
      <w:pPr>
        <w:pStyle w:val="manguon"/>
      </w:pPr>
      <w:r w:rsidRPr="00240924">
        <w:t>);</w:t>
      </w:r>
    </w:p>
    <w:p w14:paraId="37CCCC09" w14:textId="77777777" w:rsidR="00240924" w:rsidRDefault="00240924" w:rsidP="007C7837">
      <w:pPr>
        <w:pStyle w:val="noidung"/>
        <w:ind w:firstLine="0"/>
      </w:pPr>
    </w:p>
    <w:p w14:paraId="46BC4F68" w14:textId="77777777" w:rsidR="00240924" w:rsidRDefault="00240924" w:rsidP="003D0AF3">
      <w:pPr>
        <w:pStyle w:val="noidung"/>
        <w:ind w:left="720" w:firstLine="0"/>
      </w:pPr>
    </w:p>
    <w:p w14:paraId="413F3654" w14:textId="77777777" w:rsidR="003D0AF3" w:rsidRDefault="003D0AF3" w:rsidP="003D0AF3"/>
    <w:p w14:paraId="3113FD6C" w14:textId="77777777" w:rsidR="00356BB3" w:rsidRDefault="00356BB3" w:rsidP="003D0AF3"/>
    <w:p w14:paraId="66EDE7F5" w14:textId="77777777" w:rsidR="00356BB3" w:rsidRPr="003D0AF3" w:rsidRDefault="00356BB3" w:rsidP="003D0AF3"/>
    <w:p w14:paraId="4FE88608" w14:textId="77777777" w:rsidR="00356BB3" w:rsidRDefault="00356BB3" w:rsidP="00356BB3">
      <w:pPr>
        <w:pStyle w:val="noidung"/>
        <w:ind w:firstLine="360"/>
      </w:pPr>
    </w:p>
    <w:p w14:paraId="266ACD8E" w14:textId="77777777" w:rsidR="00314527" w:rsidRDefault="00AE0301" w:rsidP="000041C9">
      <w:pPr>
        <w:pStyle w:val="Heading1"/>
      </w:pPr>
      <w:bookmarkStart w:id="27" w:name="_Toc232072122"/>
      <w:r>
        <w:lastRenderedPageBreak/>
        <w:t xml:space="preserve">CHƯƠNG 3. </w:t>
      </w:r>
      <w:r w:rsidR="0035699F">
        <w:t>Phân tích thiết kế hệ thống</w:t>
      </w:r>
      <w:bookmarkEnd w:id="27"/>
    </w:p>
    <w:p w14:paraId="6A5C8298" w14:textId="695FEF10" w:rsidR="00D724C7" w:rsidRDefault="00FD44BF" w:rsidP="000041C9">
      <w:pPr>
        <w:pStyle w:val="Heading2"/>
      </w:pPr>
      <w:bookmarkStart w:id="28" w:name="_Toc232072123"/>
      <w:r>
        <w:t>Mô tả vấn đề</w:t>
      </w:r>
      <w:bookmarkEnd w:id="28"/>
    </w:p>
    <w:p w14:paraId="7A0B0264" w14:textId="77777777" w:rsidR="006A0D6B" w:rsidRDefault="006A0D6B" w:rsidP="006A0D6B">
      <w:pPr>
        <w:pStyle w:val="noidung"/>
        <w:ind w:firstLine="360"/>
      </w:pPr>
      <w:r>
        <w:t>Trong xu thế chuyển đổi số ngày càng mạnh mẽ, thương mại điện tử đã và đang trở thành kênh mua sắm thiết yếu của người tiêu dùng Việt Nam, đặc biệt trong lĩnh vực công nghệ. Nhu cầu mua sắm trực tuyến các sản phẩm điện thoại, máy tính bảng, laptop và phụ kiện liên tục tăng trưởng theo từng năm, đặt ra bài toán về việc xây dựng một nền tảng website bán hàng hiện đại, tiện lợi và đáng tin cậy.</w:t>
      </w:r>
    </w:p>
    <w:p w14:paraId="1367BC3A" w14:textId="77777777" w:rsidR="006A0D6B" w:rsidRDefault="006A0D6B" w:rsidP="006A0D6B">
      <w:pPr>
        <w:pStyle w:val="noidung"/>
        <w:ind w:firstLine="360"/>
      </w:pPr>
      <w:r>
        <w:t xml:space="preserve">Tuy nhiên, phần lớn các cửa hàng bán lẻ công nghệ quy mô nhỏ và vừa hiện nay vẫn hoạt động chủ yếu qua các kênh truyền thống hoặc mạng xã hội, chưa có một </w:t>
      </w:r>
      <w:r w:rsidR="00694DEF">
        <w:t>trang web</w:t>
      </w:r>
      <w:r>
        <w:t xml:space="preserve"> bán hàng chuyên nghiệp với đầy đủ tính năng như: hiển thị danh mục sản phẩm phân loại rõ ràng, quản lý giỏ hàng, xem thông tin chi tiết sản phẩm, tìm kiếm và lọc sản phẩm, cũng như cung cấp thông tin liên hệ và giới thiệu thương hiệu.</w:t>
      </w:r>
    </w:p>
    <w:p w14:paraId="0DACC754" w14:textId="77777777" w:rsidR="006A0D6B" w:rsidRDefault="006A0D6B" w:rsidP="006A0D6B">
      <w:pPr>
        <w:pStyle w:val="noidung"/>
        <w:ind w:firstLine="360"/>
      </w:pPr>
      <w:r>
        <w:t xml:space="preserve">Xuất phát từ thực tế đó, đề án này hướng đến việc xây dựng một hệ thống bán lẻ công nghệ trực tuyến, phục vụ nhu cầu mua sắm của khách hàng với giao diện thân thiện, bố cục chuyên nghiệp và trải nghiệm người dùng tốt. </w:t>
      </w:r>
      <w:r w:rsidR="00694DEF">
        <w:t>Trang web</w:t>
      </w:r>
      <w:r>
        <w:t xml:space="preserve"> được thiết kế nhằm giải quyết các vấn đề sau:</w:t>
      </w:r>
    </w:p>
    <w:p w14:paraId="38679538" w14:textId="77777777" w:rsidR="006A0D6B" w:rsidRDefault="006A0D6B" w:rsidP="00327610">
      <w:pPr>
        <w:pStyle w:val="noidung"/>
        <w:numPr>
          <w:ilvl w:val="0"/>
          <w:numId w:val="3"/>
        </w:numPr>
      </w:pPr>
      <w:r>
        <w:t>Thiếu kênh bán hàng trực tuyến chuyên nghiệp cho các sản phẩm công nghệ chính hãng.</w:t>
      </w:r>
    </w:p>
    <w:p w14:paraId="78D4458E" w14:textId="77777777" w:rsidR="006A0D6B" w:rsidRDefault="006A0D6B" w:rsidP="00327610">
      <w:pPr>
        <w:pStyle w:val="noidung"/>
        <w:numPr>
          <w:ilvl w:val="0"/>
          <w:numId w:val="3"/>
        </w:numPr>
      </w:pPr>
      <w:r>
        <w:t>Khó khăn trong việc tìm kiếm, so sánh và lựa chọn sản phẩm phù hợp với nhu cầu của người mua.</w:t>
      </w:r>
    </w:p>
    <w:p w14:paraId="027D4BFB" w14:textId="77777777" w:rsidR="006A0D6B" w:rsidRDefault="006A0D6B" w:rsidP="00327610">
      <w:pPr>
        <w:pStyle w:val="noidung"/>
        <w:numPr>
          <w:ilvl w:val="0"/>
          <w:numId w:val="3"/>
        </w:numPr>
      </w:pPr>
      <w:r>
        <w:t>Thiếu thông tin rõ ràng về sản phẩm, chính sách bảo hành, giá cả và cách thức liên hệ với cửa hàng.</w:t>
      </w:r>
    </w:p>
    <w:p w14:paraId="1BD8852C" w14:textId="77777777" w:rsidR="006A0D6B" w:rsidRDefault="006A0D6B" w:rsidP="00327610">
      <w:pPr>
        <w:pStyle w:val="noidung"/>
        <w:numPr>
          <w:ilvl w:val="0"/>
          <w:numId w:val="3"/>
        </w:numPr>
      </w:pPr>
      <w:r>
        <w:t>Chưa có giao diện tối ưu cho thiết bị di động, gây bất tiện cho người dùng truy cập qua điện thoại.</w:t>
      </w:r>
    </w:p>
    <w:p w14:paraId="42824BE0" w14:textId="77777777" w:rsidR="00D724C7" w:rsidRDefault="00FD44BF" w:rsidP="000041C9">
      <w:pPr>
        <w:pStyle w:val="Heading2"/>
      </w:pPr>
      <w:bookmarkStart w:id="29" w:name="_Toc232072124"/>
      <w:r>
        <w:t>Đặc tả yêu cầu hệ thống</w:t>
      </w:r>
      <w:bookmarkEnd w:id="29"/>
    </w:p>
    <w:p w14:paraId="1BA5ADD0" w14:textId="77777777" w:rsidR="00AE0301" w:rsidRPr="00AE0301" w:rsidRDefault="00AE0301" w:rsidP="000041C9">
      <w:pPr>
        <w:pStyle w:val="Heading3"/>
      </w:pPr>
      <w:bookmarkStart w:id="30" w:name="_Toc232072125"/>
      <w:r>
        <w:t>Yêu cầu chức năng</w:t>
      </w:r>
      <w:bookmarkEnd w:id="30"/>
    </w:p>
    <w:p w14:paraId="3E09CB72" w14:textId="77777777" w:rsidR="006A0D6B" w:rsidRDefault="00687A8E" w:rsidP="00687A8E">
      <w:pPr>
        <w:spacing w:before="80" w:after="80" w:line="360" w:lineRule="auto"/>
        <w:ind w:firstLine="720"/>
        <w:jc w:val="both"/>
      </w:pPr>
      <w:r>
        <w:t xml:space="preserve">Dự án </w:t>
      </w:r>
      <w:r w:rsidR="006A0D6B">
        <w:t>cần đáp ứng các yêu cầu chức năng sau đây nhằm phục vụ tốt nhất nhu cầu của người dùng cuối (khách hàng truy cập website):</w:t>
      </w:r>
    </w:p>
    <w:tbl>
      <w:tblPr>
        <w:tblStyle w:val="myTable"/>
        <w:tblW w:w="9026" w:type="dxa"/>
        <w:tblLook w:val="04A0" w:firstRow="1" w:lastRow="0" w:firstColumn="1" w:lastColumn="0" w:noHBand="0" w:noVBand="1"/>
      </w:tblPr>
      <w:tblGrid>
        <w:gridCol w:w="900"/>
        <w:gridCol w:w="3163"/>
        <w:gridCol w:w="4963"/>
      </w:tblGrid>
      <w:tr w:rsidR="006A0D6B" w:rsidRPr="006A0D6B" w14:paraId="5A49796E" w14:textId="77777777" w:rsidTr="00DA2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8CEA7D0" w14:textId="77777777" w:rsidR="006A0D6B" w:rsidRPr="006A0D6B" w:rsidRDefault="006A0D6B" w:rsidP="00C75F21">
            <w:pPr>
              <w:rPr>
                <w:szCs w:val="26"/>
              </w:rPr>
            </w:pPr>
            <w:r w:rsidRPr="00687A8E">
              <w:rPr>
                <w:rFonts w:eastAsia="Times New Roman" w:cs="Times New Roman"/>
                <w:bCs/>
                <w:color w:val="000000" w:themeColor="text1"/>
                <w:szCs w:val="26"/>
              </w:rPr>
              <w:lastRenderedPageBreak/>
              <w:t>STT</w:t>
            </w:r>
          </w:p>
        </w:tc>
        <w:tc>
          <w:tcPr>
            <w:tcW w:w="3163" w:type="dxa"/>
          </w:tcPr>
          <w:p w14:paraId="4B089068" w14:textId="77777777" w:rsidR="006A0D6B" w:rsidRPr="00687A8E" w:rsidRDefault="006A0D6B" w:rsidP="00C75F21">
            <w:pPr>
              <w:cnfStyle w:val="100000000000" w:firstRow="1" w:lastRow="0" w:firstColumn="0" w:lastColumn="0" w:oddVBand="0" w:evenVBand="0" w:oddHBand="0" w:evenHBand="0" w:firstRowFirstColumn="0" w:firstRowLastColumn="0" w:lastRowFirstColumn="0" w:lastRowLastColumn="0"/>
              <w:rPr>
                <w:color w:val="000000" w:themeColor="text1"/>
                <w:szCs w:val="26"/>
              </w:rPr>
            </w:pPr>
            <w:r w:rsidRPr="00687A8E">
              <w:rPr>
                <w:rFonts w:eastAsia="Times New Roman" w:cs="Times New Roman"/>
                <w:bCs/>
                <w:color w:val="000000" w:themeColor="text1"/>
                <w:szCs w:val="26"/>
              </w:rPr>
              <w:t>Chức năng</w:t>
            </w:r>
          </w:p>
        </w:tc>
        <w:tc>
          <w:tcPr>
            <w:tcW w:w="4963" w:type="dxa"/>
          </w:tcPr>
          <w:p w14:paraId="2298C850" w14:textId="77777777" w:rsidR="006A0D6B" w:rsidRPr="00687A8E" w:rsidRDefault="006A0D6B" w:rsidP="00C75F21">
            <w:pPr>
              <w:cnfStyle w:val="100000000000" w:firstRow="1" w:lastRow="0" w:firstColumn="0" w:lastColumn="0" w:oddVBand="0" w:evenVBand="0" w:oddHBand="0" w:evenHBand="0" w:firstRowFirstColumn="0" w:firstRowLastColumn="0" w:lastRowFirstColumn="0" w:lastRowLastColumn="0"/>
              <w:rPr>
                <w:color w:val="000000" w:themeColor="text1"/>
                <w:szCs w:val="26"/>
              </w:rPr>
            </w:pPr>
            <w:r w:rsidRPr="00687A8E">
              <w:rPr>
                <w:rFonts w:eastAsia="Times New Roman" w:cs="Times New Roman"/>
                <w:bCs/>
                <w:color w:val="000000" w:themeColor="text1"/>
                <w:szCs w:val="26"/>
              </w:rPr>
              <w:t>Mô tả chi tiết</w:t>
            </w:r>
          </w:p>
        </w:tc>
      </w:tr>
      <w:tr w:rsidR="006A0D6B" w:rsidRPr="006A0D6B" w14:paraId="7CE67059" w14:textId="77777777" w:rsidTr="00DA2424">
        <w:tc>
          <w:tcPr>
            <w:cnfStyle w:val="001000000000" w:firstRow="0" w:lastRow="0" w:firstColumn="1" w:lastColumn="0" w:oddVBand="0" w:evenVBand="0" w:oddHBand="0" w:evenHBand="0" w:firstRowFirstColumn="0" w:firstRowLastColumn="0" w:lastRowFirstColumn="0" w:lastRowLastColumn="0"/>
            <w:tcW w:w="900" w:type="dxa"/>
          </w:tcPr>
          <w:p w14:paraId="4FC45F08" w14:textId="77777777" w:rsidR="006A0D6B" w:rsidRPr="006A0D6B" w:rsidRDefault="006A0D6B" w:rsidP="00C75F21">
            <w:pPr>
              <w:rPr>
                <w:szCs w:val="26"/>
              </w:rPr>
            </w:pPr>
            <w:r w:rsidRPr="006A0D6B">
              <w:rPr>
                <w:rFonts w:eastAsia="Times New Roman" w:cs="Times New Roman"/>
                <w:b/>
                <w:bCs/>
                <w:szCs w:val="26"/>
              </w:rPr>
              <w:t>1</w:t>
            </w:r>
          </w:p>
        </w:tc>
        <w:tc>
          <w:tcPr>
            <w:tcW w:w="3163" w:type="dxa"/>
          </w:tcPr>
          <w:p w14:paraId="3B7E893A"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Trang chủ (Home)</w:t>
            </w:r>
          </w:p>
        </w:tc>
        <w:tc>
          <w:tcPr>
            <w:tcW w:w="4963" w:type="dxa"/>
          </w:tcPr>
          <w:p w14:paraId="00634F50"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Hiển thị banner quảng cáo nổi bật, danh sách sản phẩm nổi bật, điều hướng nhanh đến các danh mục sản phẩm.</w:t>
            </w:r>
          </w:p>
        </w:tc>
      </w:tr>
      <w:tr w:rsidR="006A0D6B" w:rsidRPr="006A0D6B" w14:paraId="013DC95D" w14:textId="77777777" w:rsidTr="00DA2424">
        <w:tc>
          <w:tcPr>
            <w:cnfStyle w:val="001000000000" w:firstRow="0" w:lastRow="0" w:firstColumn="1" w:lastColumn="0" w:oddVBand="0" w:evenVBand="0" w:oddHBand="0" w:evenHBand="0" w:firstRowFirstColumn="0" w:firstRowLastColumn="0" w:lastRowFirstColumn="0" w:lastRowLastColumn="0"/>
            <w:tcW w:w="900" w:type="dxa"/>
          </w:tcPr>
          <w:p w14:paraId="2F7100B1" w14:textId="77777777" w:rsidR="006A0D6B" w:rsidRPr="006A0D6B" w:rsidRDefault="006A0D6B" w:rsidP="00C75F21">
            <w:pPr>
              <w:rPr>
                <w:szCs w:val="26"/>
              </w:rPr>
            </w:pPr>
            <w:r w:rsidRPr="006A0D6B">
              <w:rPr>
                <w:rFonts w:eastAsia="Times New Roman" w:cs="Times New Roman"/>
                <w:b/>
                <w:bCs/>
                <w:szCs w:val="26"/>
              </w:rPr>
              <w:t>2</w:t>
            </w:r>
          </w:p>
        </w:tc>
        <w:tc>
          <w:tcPr>
            <w:tcW w:w="3163" w:type="dxa"/>
          </w:tcPr>
          <w:p w14:paraId="1D345FFE"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Xem danh sách sản phẩm</w:t>
            </w:r>
          </w:p>
        </w:tc>
        <w:tc>
          <w:tcPr>
            <w:tcW w:w="4963" w:type="dxa"/>
          </w:tcPr>
          <w:p w14:paraId="7D535701"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Hiển thị sản phẩm theo danh mục: Điện thoại, Tablet, Laptop, Smart Watch, Phụ kiện; hỗ trợ lọc theo loại.</w:t>
            </w:r>
          </w:p>
        </w:tc>
      </w:tr>
      <w:tr w:rsidR="006A0D6B" w:rsidRPr="006A0D6B" w14:paraId="459C4805" w14:textId="77777777" w:rsidTr="00DA2424">
        <w:tc>
          <w:tcPr>
            <w:cnfStyle w:val="001000000000" w:firstRow="0" w:lastRow="0" w:firstColumn="1" w:lastColumn="0" w:oddVBand="0" w:evenVBand="0" w:oddHBand="0" w:evenHBand="0" w:firstRowFirstColumn="0" w:firstRowLastColumn="0" w:lastRowFirstColumn="0" w:lastRowLastColumn="0"/>
            <w:tcW w:w="900" w:type="dxa"/>
          </w:tcPr>
          <w:p w14:paraId="3A629BF9" w14:textId="77777777" w:rsidR="006A0D6B" w:rsidRPr="006A0D6B" w:rsidRDefault="006A0D6B" w:rsidP="00C75F21">
            <w:pPr>
              <w:rPr>
                <w:szCs w:val="26"/>
              </w:rPr>
            </w:pPr>
            <w:r w:rsidRPr="006A0D6B">
              <w:rPr>
                <w:rFonts w:eastAsia="Times New Roman" w:cs="Times New Roman"/>
                <w:b/>
                <w:bCs/>
                <w:szCs w:val="26"/>
              </w:rPr>
              <w:t>3</w:t>
            </w:r>
          </w:p>
        </w:tc>
        <w:tc>
          <w:tcPr>
            <w:tcW w:w="3163" w:type="dxa"/>
          </w:tcPr>
          <w:p w14:paraId="74067938"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Xem chi tiết sản phẩm</w:t>
            </w:r>
          </w:p>
        </w:tc>
        <w:tc>
          <w:tcPr>
            <w:tcW w:w="4963" w:type="dxa"/>
          </w:tcPr>
          <w:p w14:paraId="376555E0"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Hiển thị hình ảnh, tên, giá, mô tả và thông số kỹ thuật của từng sản phẩm.</w:t>
            </w:r>
          </w:p>
        </w:tc>
      </w:tr>
      <w:tr w:rsidR="006A0D6B" w:rsidRPr="006A0D6B" w14:paraId="2EC98BF0" w14:textId="77777777" w:rsidTr="00DA2424">
        <w:tc>
          <w:tcPr>
            <w:cnfStyle w:val="001000000000" w:firstRow="0" w:lastRow="0" w:firstColumn="1" w:lastColumn="0" w:oddVBand="0" w:evenVBand="0" w:oddHBand="0" w:evenHBand="0" w:firstRowFirstColumn="0" w:firstRowLastColumn="0" w:lastRowFirstColumn="0" w:lastRowLastColumn="0"/>
            <w:tcW w:w="900" w:type="dxa"/>
          </w:tcPr>
          <w:p w14:paraId="1783B2E6" w14:textId="77777777" w:rsidR="006A0D6B" w:rsidRPr="006A0D6B" w:rsidRDefault="006A0D6B" w:rsidP="00C75F21">
            <w:pPr>
              <w:rPr>
                <w:szCs w:val="26"/>
              </w:rPr>
            </w:pPr>
            <w:r w:rsidRPr="006A0D6B">
              <w:rPr>
                <w:rFonts w:eastAsia="Times New Roman" w:cs="Times New Roman"/>
                <w:b/>
                <w:bCs/>
                <w:szCs w:val="26"/>
              </w:rPr>
              <w:t>4</w:t>
            </w:r>
          </w:p>
        </w:tc>
        <w:tc>
          <w:tcPr>
            <w:tcW w:w="3163" w:type="dxa"/>
          </w:tcPr>
          <w:p w14:paraId="3272D52E"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Quản lý giỏ hàng</w:t>
            </w:r>
          </w:p>
        </w:tc>
        <w:tc>
          <w:tcPr>
            <w:tcW w:w="4963" w:type="dxa"/>
          </w:tcPr>
          <w:p w14:paraId="7A692551"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Thêm sản phẩm vào giỏ, xem tổng số lượng, điều chỉnh số lượng và xóa sản phẩm khỏi giỏ hàng.</w:t>
            </w:r>
          </w:p>
        </w:tc>
      </w:tr>
      <w:tr w:rsidR="006A0D6B" w:rsidRPr="006A0D6B" w14:paraId="6CBE269C" w14:textId="77777777" w:rsidTr="00DA2424">
        <w:tc>
          <w:tcPr>
            <w:cnfStyle w:val="001000000000" w:firstRow="0" w:lastRow="0" w:firstColumn="1" w:lastColumn="0" w:oddVBand="0" w:evenVBand="0" w:oddHBand="0" w:evenHBand="0" w:firstRowFirstColumn="0" w:firstRowLastColumn="0" w:lastRowFirstColumn="0" w:lastRowLastColumn="0"/>
            <w:tcW w:w="900" w:type="dxa"/>
          </w:tcPr>
          <w:p w14:paraId="050A453E" w14:textId="77777777" w:rsidR="006A0D6B" w:rsidRPr="006A0D6B" w:rsidRDefault="006A0D6B" w:rsidP="00C75F21">
            <w:pPr>
              <w:rPr>
                <w:szCs w:val="26"/>
              </w:rPr>
            </w:pPr>
            <w:r w:rsidRPr="006A0D6B">
              <w:rPr>
                <w:rFonts w:eastAsia="Times New Roman" w:cs="Times New Roman"/>
                <w:b/>
                <w:bCs/>
                <w:szCs w:val="26"/>
              </w:rPr>
              <w:t>5</w:t>
            </w:r>
          </w:p>
        </w:tc>
        <w:tc>
          <w:tcPr>
            <w:tcW w:w="3163" w:type="dxa"/>
          </w:tcPr>
          <w:p w14:paraId="760F00D6"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Trang Giới thiệu</w:t>
            </w:r>
          </w:p>
        </w:tc>
        <w:tc>
          <w:tcPr>
            <w:tcW w:w="4963" w:type="dxa"/>
          </w:tcPr>
          <w:p w14:paraId="389FFD1D"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Trình bày câu chuyện thương hiệu, sứ mệnh, tầm nhìn và các giá trị cốt lõi của HoaNK Store.</w:t>
            </w:r>
          </w:p>
        </w:tc>
      </w:tr>
      <w:tr w:rsidR="006A0D6B" w:rsidRPr="006A0D6B" w14:paraId="62CA7992" w14:textId="77777777" w:rsidTr="00DA2424">
        <w:tc>
          <w:tcPr>
            <w:cnfStyle w:val="001000000000" w:firstRow="0" w:lastRow="0" w:firstColumn="1" w:lastColumn="0" w:oddVBand="0" w:evenVBand="0" w:oddHBand="0" w:evenHBand="0" w:firstRowFirstColumn="0" w:firstRowLastColumn="0" w:lastRowFirstColumn="0" w:lastRowLastColumn="0"/>
            <w:tcW w:w="900" w:type="dxa"/>
          </w:tcPr>
          <w:p w14:paraId="55DC3026" w14:textId="77777777" w:rsidR="006A0D6B" w:rsidRPr="006A0D6B" w:rsidRDefault="006A0D6B" w:rsidP="00C75F21">
            <w:pPr>
              <w:rPr>
                <w:szCs w:val="26"/>
              </w:rPr>
            </w:pPr>
            <w:r w:rsidRPr="006A0D6B">
              <w:rPr>
                <w:rFonts w:eastAsia="Times New Roman" w:cs="Times New Roman"/>
                <w:b/>
                <w:bCs/>
                <w:szCs w:val="26"/>
              </w:rPr>
              <w:t>6</w:t>
            </w:r>
          </w:p>
        </w:tc>
        <w:tc>
          <w:tcPr>
            <w:tcW w:w="3163" w:type="dxa"/>
          </w:tcPr>
          <w:p w14:paraId="7B2FF6D8"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Trang Liên hệ</w:t>
            </w:r>
          </w:p>
        </w:tc>
        <w:tc>
          <w:tcPr>
            <w:tcW w:w="4963" w:type="dxa"/>
          </w:tcPr>
          <w:p w14:paraId="7A1DC2E3"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Cung cấp form liên hệ, địa chỉ, số điện thoại và thông tin hỗ trợ khách hàng.</w:t>
            </w:r>
          </w:p>
        </w:tc>
      </w:tr>
      <w:tr w:rsidR="006A0D6B" w:rsidRPr="006A0D6B" w14:paraId="340FA07E" w14:textId="77777777" w:rsidTr="00DA2424">
        <w:tc>
          <w:tcPr>
            <w:cnfStyle w:val="001000000000" w:firstRow="0" w:lastRow="0" w:firstColumn="1" w:lastColumn="0" w:oddVBand="0" w:evenVBand="0" w:oddHBand="0" w:evenHBand="0" w:firstRowFirstColumn="0" w:firstRowLastColumn="0" w:lastRowFirstColumn="0" w:lastRowLastColumn="0"/>
            <w:tcW w:w="900" w:type="dxa"/>
          </w:tcPr>
          <w:p w14:paraId="0CA6C0AA" w14:textId="77777777" w:rsidR="006A0D6B" w:rsidRPr="006A0D6B" w:rsidRDefault="006A0D6B" w:rsidP="00C75F21">
            <w:pPr>
              <w:rPr>
                <w:szCs w:val="26"/>
              </w:rPr>
            </w:pPr>
            <w:r w:rsidRPr="006A0D6B">
              <w:rPr>
                <w:rFonts w:eastAsia="Times New Roman" w:cs="Times New Roman"/>
                <w:b/>
                <w:bCs/>
                <w:szCs w:val="26"/>
              </w:rPr>
              <w:t>7</w:t>
            </w:r>
          </w:p>
        </w:tc>
        <w:tc>
          <w:tcPr>
            <w:tcW w:w="3163" w:type="dxa"/>
          </w:tcPr>
          <w:p w14:paraId="7439FF70"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Trang Tài khoản</w:t>
            </w:r>
          </w:p>
        </w:tc>
        <w:tc>
          <w:tcPr>
            <w:tcW w:w="4963" w:type="dxa"/>
          </w:tcPr>
          <w:p w14:paraId="7009690A"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Giao diện đăng nhập và đăng ký tài khoản người dùng.</w:t>
            </w:r>
          </w:p>
        </w:tc>
      </w:tr>
      <w:tr w:rsidR="006A0D6B" w:rsidRPr="006A0D6B" w14:paraId="0507804A" w14:textId="77777777" w:rsidTr="00DA2424">
        <w:tc>
          <w:tcPr>
            <w:cnfStyle w:val="001000000000" w:firstRow="0" w:lastRow="0" w:firstColumn="1" w:lastColumn="0" w:oddVBand="0" w:evenVBand="0" w:oddHBand="0" w:evenHBand="0" w:firstRowFirstColumn="0" w:firstRowLastColumn="0" w:lastRowFirstColumn="0" w:lastRowLastColumn="0"/>
            <w:tcW w:w="900" w:type="dxa"/>
          </w:tcPr>
          <w:p w14:paraId="568CBEFD" w14:textId="77777777" w:rsidR="006A0D6B" w:rsidRPr="006A0D6B" w:rsidRDefault="006A0D6B" w:rsidP="00C75F21">
            <w:pPr>
              <w:rPr>
                <w:szCs w:val="26"/>
              </w:rPr>
            </w:pPr>
            <w:r w:rsidRPr="006A0D6B">
              <w:rPr>
                <w:rFonts w:eastAsia="Times New Roman" w:cs="Times New Roman"/>
                <w:b/>
                <w:bCs/>
                <w:szCs w:val="26"/>
              </w:rPr>
              <w:t>8</w:t>
            </w:r>
          </w:p>
        </w:tc>
        <w:tc>
          <w:tcPr>
            <w:tcW w:w="3163" w:type="dxa"/>
          </w:tcPr>
          <w:p w14:paraId="7087D91B" w14:textId="77777777" w:rsidR="006A0D6B" w:rsidRPr="006A0D6B" w:rsidRDefault="006A0D6B" w:rsidP="00C75F21">
            <w:pPr>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Điều hướng &amp; Navigation</w:t>
            </w:r>
          </w:p>
        </w:tc>
        <w:tc>
          <w:tcPr>
            <w:tcW w:w="4963" w:type="dxa"/>
          </w:tcPr>
          <w:p w14:paraId="26A0E1E9" w14:textId="77777777" w:rsidR="006A0D6B" w:rsidRPr="006A0D6B" w:rsidRDefault="006A0D6B" w:rsidP="00DC5EBA">
            <w:pPr>
              <w:keepNext/>
              <w:cnfStyle w:val="000000000000" w:firstRow="0" w:lastRow="0" w:firstColumn="0" w:lastColumn="0" w:oddVBand="0" w:evenVBand="0" w:oddHBand="0" w:evenHBand="0" w:firstRowFirstColumn="0" w:firstRowLastColumn="0" w:lastRowFirstColumn="0" w:lastRowLastColumn="0"/>
              <w:rPr>
                <w:szCs w:val="26"/>
              </w:rPr>
            </w:pPr>
            <w:r w:rsidRPr="006A0D6B">
              <w:rPr>
                <w:rFonts w:eastAsia="Times New Roman" w:cs="Times New Roman"/>
                <w:szCs w:val="26"/>
              </w:rPr>
              <w:t>Thanh menu cố định giúp người dùng dễ dàng chuyển đổi giữa các trang trong website.</w:t>
            </w:r>
          </w:p>
        </w:tc>
      </w:tr>
    </w:tbl>
    <w:p w14:paraId="0BD145CB" w14:textId="77777777" w:rsidR="00DC5EBA" w:rsidRPr="00DC5EBA" w:rsidRDefault="00DC5EBA" w:rsidP="00DC5EBA">
      <w:pPr>
        <w:pStyle w:val="Caption"/>
      </w:pPr>
      <w:bookmarkStart w:id="31" w:name="_Toc232037887"/>
      <w:r>
        <w:t xml:space="preserve">Bảng </w:t>
      </w:r>
      <w:r w:rsidR="009211A8">
        <w:fldChar w:fldCharType="begin"/>
      </w:r>
      <w:r w:rsidR="009211A8">
        <w:instrText xml:space="preserve"> SEQ B</w:instrText>
      </w:r>
      <w:r w:rsidR="009211A8">
        <w:instrText>ả</w:instrText>
      </w:r>
      <w:r w:rsidR="009211A8">
        <w:instrText xml:space="preserve">ng \* ARABIC </w:instrText>
      </w:r>
      <w:r w:rsidR="009211A8">
        <w:fldChar w:fldCharType="separate"/>
      </w:r>
      <w:r w:rsidR="004F45C8">
        <w:rPr>
          <w:noProof/>
        </w:rPr>
        <w:t>1</w:t>
      </w:r>
      <w:r w:rsidR="009211A8">
        <w:rPr>
          <w:noProof/>
        </w:rPr>
        <w:fldChar w:fldCharType="end"/>
      </w:r>
      <w:r>
        <w:t>. Danh sách yêu cầu chức năng hệ thống</w:t>
      </w:r>
      <w:bookmarkEnd w:id="31"/>
    </w:p>
    <w:p w14:paraId="766F24FB" w14:textId="485C961F" w:rsidR="006A0D6B" w:rsidRPr="000041C9" w:rsidRDefault="00AE0301" w:rsidP="000041C9">
      <w:pPr>
        <w:pStyle w:val="Heading3"/>
      </w:pPr>
      <w:bookmarkStart w:id="32" w:name="_Toc232072126"/>
      <w:r w:rsidRPr="000041C9">
        <w:t>Yêu cầu phi chức năng</w:t>
      </w:r>
      <w:bookmarkEnd w:id="32"/>
    </w:p>
    <w:p w14:paraId="20EA9FC8" w14:textId="77777777" w:rsidR="001C04BE" w:rsidRPr="001C04BE" w:rsidRDefault="001C04BE" w:rsidP="00687A8E">
      <w:pPr>
        <w:pStyle w:val="noidung"/>
      </w:pPr>
      <w:r w:rsidRPr="00687A8E">
        <w:t xml:space="preserve">Bên cạnh các yêu cầu chức năng, hệ thống còn cần đảm bảo các tiêu chí </w:t>
      </w:r>
      <w:r w:rsidR="00687A8E" w:rsidRPr="00687A8E">
        <w:t>khác</w:t>
      </w:r>
      <w:r w:rsidRPr="00687A8E">
        <w:t xml:space="preserve"> để đảm bảo chất lượng tổng thể của sản phẩm:</w:t>
      </w:r>
    </w:p>
    <w:p w14:paraId="64007307" w14:textId="77777777" w:rsidR="001C04BE" w:rsidRPr="000041C9" w:rsidRDefault="001C04BE" w:rsidP="000041C9">
      <w:pPr>
        <w:pStyle w:val="noidung"/>
        <w:rPr>
          <w:b/>
        </w:rPr>
      </w:pPr>
      <w:bookmarkStart w:id="33" w:name="_Toc230160115"/>
      <w:r w:rsidRPr="000041C9">
        <w:rPr>
          <w:b/>
        </w:rPr>
        <w:t>Hiệu năng</w:t>
      </w:r>
      <w:r w:rsidR="00CA2853" w:rsidRPr="000041C9">
        <w:rPr>
          <w:b/>
        </w:rPr>
        <w:t xml:space="preserve"> (Performance)</w:t>
      </w:r>
    </w:p>
    <w:p w14:paraId="0049B64D" w14:textId="77777777" w:rsidR="00687A8E" w:rsidRPr="00687A8E" w:rsidRDefault="00687A8E" w:rsidP="00687A8E">
      <w:pPr>
        <w:pStyle w:val="noidung"/>
      </w:pPr>
      <w:r>
        <w:t>Trong quá trình thiết kế và xây dựng hệ thống, nhiều giải pháp đã được áp dụng nhằm đảm bảo tốc độ xử lý, khả năng phản hồi và trải nghiệm người dùng.</w:t>
      </w:r>
    </w:p>
    <w:bookmarkEnd w:id="33"/>
    <w:p w14:paraId="26E36AE3" w14:textId="77777777" w:rsidR="00D724C7" w:rsidRPr="000041C9" w:rsidRDefault="00CA2853" w:rsidP="000041C9">
      <w:pPr>
        <w:pStyle w:val="noidung"/>
        <w:rPr>
          <w:b/>
        </w:rPr>
      </w:pPr>
      <w:r w:rsidRPr="000041C9">
        <w:rPr>
          <w:b/>
        </w:rPr>
        <w:t>Tính tương thích (Compatibility)</w:t>
      </w:r>
    </w:p>
    <w:p w14:paraId="7D8841CE" w14:textId="77777777" w:rsidR="0048586D" w:rsidRDefault="0048586D" w:rsidP="0048586D">
      <w:pPr>
        <w:pStyle w:val="noidung"/>
        <w:ind w:firstLine="360"/>
      </w:pPr>
      <w:r w:rsidRPr="0048586D">
        <w:t>Website phải hoạt động ổn định và hiển thị đúng trên đa dạng thiết bị và trình duyệt:</w:t>
      </w:r>
    </w:p>
    <w:p w14:paraId="6F518507" w14:textId="77777777" w:rsidR="0048586D" w:rsidRDefault="0048586D" w:rsidP="00327610">
      <w:pPr>
        <w:pStyle w:val="noidung"/>
        <w:numPr>
          <w:ilvl w:val="0"/>
          <w:numId w:val="9"/>
        </w:numPr>
      </w:pPr>
      <w:r w:rsidRPr="0048586D">
        <w:t>Hỗ trợ đầy đủ trên các trình duyệt phổ biến: Google Chrome, Mozilla Firefox, Microsoft Edge, Safari.</w:t>
      </w:r>
    </w:p>
    <w:p w14:paraId="25694DDD" w14:textId="77777777" w:rsidR="0048586D" w:rsidRDefault="0048586D" w:rsidP="00327610">
      <w:pPr>
        <w:pStyle w:val="noidung"/>
        <w:numPr>
          <w:ilvl w:val="0"/>
          <w:numId w:val="9"/>
        </w:numPr>
      </w:pPr>
      <w:r w:rsidRPr="0048586D">
        <w:lastRenderedPageBreak/>
        <w:t>Thiết kế responsive, tự động điều chỉnh giao diện phù hợp với màn hình máy tính, máy tính bảng và điện thoại di động.</w:t>
      </w:r>
    </w:p>
    <w:p w14:paraId="53DCD58D" w14:textId="77777777" w:rsidR="0048586D" w:rsidRDefault="0048586D" w:rsidP="00327610">
      <w:pPr>
        <w:pStyle w:val="noidung"/>
        <w:numPr>
          <w:ilvl w:val="0"/>
          <w:numId w:val="9"/>
        </w:numPr>
      </w:pPr>
      <w:r w:rsidRPr="0048586D">
        <w:t>Giao diện không bị vỡ layout hay mất nội dung khi truy cập từ thiết bị có độ phân giải khác nhau.</w:t>
      </w:r>
    </w:p>
    <w:p w14:paraId="4DFA473C" w14:textId="77777777" w:rsidR="00CA2853" w:rsidRPr="000041C9" w:rsidRDefault="00CA2853" w:rsidP="000041C9">
      <w:pPr>
        <w:pStyle w:val="noidung"/>
        <w:rPr>
          <w:b/>
        </w:rPr>
      </w:pPr>
      <w:r w:rsidRPr="000041C9">
        <w:rPr>
          <w:b/>
        </w:rPr>
        <w:t>Giao diện và trải nghiệm người dùng (UI/UX)</w:t>
      </w:r>
    </w:p>
    <w:p w14:paraId="158BA69C" w14:textId="77777777" w:rsidR="0048586D" w:rsidRDefault="0048586D" w:rsidP="0048586D">
      <w:pPr>
        <w:pStyle w:val="noidung"/>
        <w:ind w:firstLine="360"/>
      </w:pPr>
      <w:r w:rsidRPr="0048586D">
        <w:t>Giao diện người dùng phải trực quan, thẩm mỹ và dễ sử dụng:</w:t>
      </w:r>
    </w:p>
    <w:p w14:paraId="29837209" w14:textId="77777777" w:rsidR="0048586D" w:rsidRDefault="0048586D" w:rsidP="00327610">
      <w:pPr>
        <w:pStyle w:val="noidung"/>
        <w:numPr>
          <w:ilvl w:val="0"/>
          <w:numId w:val="8"/>
        </w:numPr>
      </w:pPr>
      <w:r w:rsidRPr="0048586D">
        <w:t>Màu sắc, font chữ, bố cục nhất quán xuyên suốt các trang của website.</w:t>
      </w:r>
    </w:p>
    <w:p w14:paraId="32BA8210" w14:textId="77777777" w:rsidR="0048586D" w:rsidRPr="00687A8E" w:rsidRDefault="0048586D" w:rsidP="00327610">
      <w:pPr>
        <w:pStyle w:val="noidung"/>
        <w:numPr>
          <w:ilvl w:val="0"/>
          <w:numId w:val="8"/>
        </w:numPr>
      </w:pPr>
      <w:r w:rsidRPr="0048586D">
        <w:t>Điều hướng rõ ràng, người dùng dễ dàng tìm thấy thông tin cần thiết trong tối đa 3 lần nhấp chuột.</w:t>
      </w:r>
    </w:p>
    <w:p w14:paraId="381C5B88" w14:textId="77777777" w:rsidR="0048586D" w:rsidRPr="000041C9" w:rsidRDefault="0048586D" w:rsidP="000041C9">
      <w:pPr>
        <w:pStyle w:val="noidung"/>
        <w:rPr>
          <w:b/>
        </w:rPr>
      </w:pPr>
      <w:r w:rsidRPr="000041C9">
        <w:rPr>
          <w:b/>
        </w:rPr>
        <w:t>Khả năng bảo trì và mở rộng (Maintainability)</w:t>
      </w:r>
    </w:p>
    <w:p w14:paraId="32F04154" w14:textId="77777777" w:rsidR="0048586D" w:rsidRDefault="0048586D" w:rsidP="0048586D">
      <w:pPr>
        <w:pStyle w:val="noidung"/>
        <w:ind w:firstLine="360"/>
      </w:pPr>
      <w:r w:rsidRPr="0048586D">
        <w:t>Mã nguồn của website cần được tổ chức khoa học, dễ bảo trì và mở rộng trong tương lai:</w:t>
      </w:r>
    </w:p>
    <w:p w14:paraId="460713F3" w14:textId="77777777" w:rsidR="0048586D" w:rsidRDefault="0048586D" w:rsidP="00327610">
      <w:pPr>
        <w:pStyle w:val="noidung"/>
        <w:numPr>
          <w:ilvl w:val="0"/>
          <w:numId w:val="7"/>
        </w:numPr>
      </w:pPr>
      <w:r w:rsidRPr="0048586D">
        <w:t>Cấu trúc thư mục rõ ràng, phân tách HTML, CSS và JavaScript.</w:t>
      </w:r>
    </w:p>
    <w:p w14:paraId="1895225A" w14:textId="77777777" w:rsidR="0048586D" w:rsidRDefault="0048586D" w:rsidP="00327610">
      <w:pPr>
        <w:pStyle w:val="noidung"/>
        <w:numPr>
          <w:ilvl w:val="0"/>
          <w:numId w:val="7"/>
        </w:numPr>
      </w:pPr>
      <w:r w:rsidRPr="0048586D">
        <w:t>Sử dụng các lớp CSS có tên ngữ nghĩa, tránh trùng lặp code.</w:t>
      </w:r>
    </w:p>
    <w:p w14:paraId="2C539EB4" w14:textId="77777777" w:rsidR="0048586D" w:rsidRDefault="0048586D" w:rsidP="00327610">
      <w:pPr>
        <w:pStyle w:val="noidung"/>
        <w:numPr>
          <w:ilvl w:val="0"/>
          <w:numId w:val="7"/>
        </w:numPr>
      </w:pPr>
      <w:r w:rsidRPr="0048586D">
        <w:t>Dễ dàng thêm mới danh mục sản phẩm hoặc trang con mà không ảnh hưởng đến cấu trúc hiện có.</w:t>
      </w:r>
    </w:p>
    <w:p w14:paraId="71B32604" w14:textId="77777777" w:rsidR="00080838" w:rsidRDefault="00252BCE" w:rsidP="000041C9">
      <w:pPr>
        <w:pStyle w:val="Heading2"/>
      </w:pPr>
      <w:bookmarkStart w:id="34" w:name="_Toc232072127"/>
      <w:r>
        <w:t>Thiết kế dữ liệu</w:t>
      </w:r>
      <w:bookmarkEnd w:id="34"/>
    </w:p>
    <w:p w14:paraId="00C653BB" w14:textId="77777777" w:rsidR="008027B1" w:rsidRDefault="008027B1" w:rsidP="000041C9">
      <w:pPr>
        <w:pStyle w:val="Heading3"/>
      </w:pPr>
      <w:bookmarkStart w:id="35" w:name="_Toc232072128"/>
      <w:r>
        <w:t>Kiến trúc hệ thống</w:t>
      </w:r>
      <w:bookmarkEnd w:id="35"/>
    </w:p>
    <w:p w14:paraId="5386CC2E" w14:textId="77777777" w:rsidR="008027B1" w:rsidRPr="008027B1" w:rsidRDefault="008027B1" w:rsidP="008027B1">
      <w:pPr>
        <w:pStyle w:val="noidung"/>
        <w:ind w:firstLine="720"/>
      </w:pPr>
      <w:r>
        <w:t>Dự án được tổ chức theo mô hình phân chia tài nguyên thành các thư mục riêng biệt gồm assets, css, html và js nhằm thuận tiện cho việc quản lý, bảo trì và mở rộng hệ thống.</w:t>
      </w:r>
    </w:p>
    <w:p w14:paraId="7553D0BC" w14:textId="4D977678" w:rsidR="00DC5EBA" w:rsidRDefault="002C7913" w:rsidP="00DC5EBA">
      <w:pPr>
        <w:keepNext/>
        <w:jc w:val="center"/>
      </w:pPr>
      <w:r w:rsidRPr="002C7913">
        <w:lastRenderedPageBreak/>
        <w:drawing>
          <wp:inline distT="0" distB="0" distL="0" distR="0" wp14:anchorId="46A8B143" wp14:editId="7D680F9D">
            <wp:extent cx="5580380" cy="3135630"/>
            <wp:effectExtent l="0" t="0" r="127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3135630"/>
                    </a:xfrm>
                    <a:prstGeom prst="rect">
                      <a:avLst/>
                    </a:prstGeom>
                  </pic:spPr>
                </pic:pic>
              </a:graphicData>
            </a:graphic>
          </wp:inline>
        </w:drawing>
      </w:r>
    </w:p>
    <w:p w14:paraId="2B7BA14D" w14:textId="40B898A5" w:rsidR="00DC5EBA" w:rsidRDefault="00DC5EBA" w:rsidP="00DC5EBA">
      <w:pPr>
        <w:pStyle w:val="Caption"/>
      </w:pPr>
      <w:bookmarkStart w:id="36" w:name="_Toc232072154"/>
      <w:r>
        <w:t xml:space="preserve">Hình </w:t>
      </w:r>
      <w:r w:rsidR="009211A8">
        <w:fldChar w:fldCharType="begin"/>
      </w:r>
      <w:r w:rsidR="009211A8">
        <w:instrText xml:space="preserve"> SEQ Hình \* ARABIC </w:instrText>
      </w:r>
      <w:r w:rsidR="009211A8">
        <w:fldChar w:fldCharType="separate"/>
      </w:r>
      <w:r w:rsidR="002C7913">
        <w:rPr>
          <w:noProof/>
        </w:rPr>
        <w:t>1</w:t>
      </w:r>
      <w:r w:rsidR="009211A8">
        <w:rPr>
          <w:noProof/>
        </w:rPr>
        <w:fldChar w:fldCharType="end"/>
      </w:r>
      <w:r>
        <w:t>. Sơ đồ câu trúc trang web</w:t>
      </w:r>
      <w:bookmarkEnd w:id="36"/>
    </w:p>
    <w:p w14:paraId="40E7DB1E" w14:textId="77777777" w:rsidR="008027B1" w:rsidRPr="008027B1" w:rsidRDefault="008027B1" w:rsidP="008027B1"/>
    <w:p w14:paraId="19CDE711" w14:textId="77777777" w:rsidR="004553D9" w:rsidRDefault="004553D9" w:rsidP="000041C9">
      <w:pPr>
        <w:pStyle w:val="Heading3"/>
      </w:pPr>
      <w:bookmarkStart w:id="37" w:name="_Toc232072129"/>
      <w:r>
        <w:t>Cấu trúc lưu trữ</w:t>
      </w:r>
      <w:bookmarkEnd w:id="37"/>
    </w:p>
    <w:p w14:paraId="0B263080" w14:textId="77777777" w:rsidR="0048586D" w:rsidRDefault="00252BCE" w:rsidP="0048586D">
      <w:pPr>
        <w:pStyle w:val="noidung"/>
        <w:ind w:firstLine="360"/>
      </w:pPr>
      <w:r>
        <w:t>Đ</w:t>
      </w:r>
      <w:r w:rsidR="0048586D" w:rsidRPr="0048586D">
        <w:t>ây là website tĩnh (static website) xây dựng bằng HTML, CSS và JavaScript thuần, dữ liệu sản phẩm và giỏ hàng được lưu trữ trực tiếp trong mã nguồn JavaScript và bộ nhớ cục bộ của trình duyệt (localStorage). Cấu trúc lưu trữ được tổ chức theo hai cấp độ chính:</w:t>
      </w:r>
    </w:p>
    <w:p w14:paraId="531F5040" w14:textId="77777777" w:rsidR="0048586D" w:rsidRDefault="0048586D" w:rsidP="00327610">
      <w:pPr>
        <w:pStyle w:val="noidung"/>
        <w:numPr>
          <w:ilvl w:val="0"/>
          <w:numId w:val="10"/>
        </w:numPr>
      </w:pPr>
      <w:r w:rsidRPr="0048586D">
        <w:t>Dữ liệu tĩnh (Static Data): Thông tin sản phẩm được khai báo dưới dạng mảng đối tượng (array of objects) trong các file JavaScript, bao gồm các thuộc tính như mã sản phẩm, tên, giá, danh mục, đường dẫn ảnh và mô tả.</w:t>
      </w:r>
    </w:p>
    <w:p w14:paraId="73569877" w14:textId="77777777" w:rsidR="00252BCE" w:rsidRDefault="00252BCE" w:rsidP="00252BCE">
      <w:pPr>
        <w:pStyle w:val="manguon"/>
        <w:rPr>
          <w:rStyle w:val="text-token-text-primary"/>
        </w:rPr>
      </w:pPr>
      <w:r>
        <w:t xml:space="preserve">const products = </w:t>
      </w:r>
      <w:r>
        <w:rPr>
          <w:rStyle w:val="text-token-text-primary"/>
        </w:rPr>
        <w:t>[</w:t>
      </w:r>
    </w:p>
    <w:p w14:paraId="5C23F8AD" w14:textId="77777777" w:rsidR="00252BCE" w:rsidRDefault="00252BCE" w:rsidP="00252BCE">
      <w:pPr>
        <w:pStyle w:val="manguon"/>
        <w:rPr>
          <w:rStyle w:val="text-token-text-primary"/>
        </w:rPr>
      </w:pPr>
      <w:r>
        <w:rPr>
          <w:rStyle w:val="text-token-text-primary"/>
        </w:rPr>
        <w:t xml:space="preserve">{ </w:t>
      </w:r>
    </w:p>
    <w:p w14:paraId="6B07F0F8" w14:textId="77777777" w:rsidR="00252BCE" w:rsidRDefault="00252BCE" w:rsidP="00252BCE">
      <w:pPr>
        <w:pStyle w:val="manguon"/>
        <w:rPr>
          <w:rStyle w:val="text-token-text-primary"/>
        </w:rPr>
      </w:pPr>
      <w:r>
        <w:rPr>
          <w:rStyle w:val="text-token-text-primary"/>
        </w:rPr>
        <w:t>id: 1, name: "iPhone 15 Pro Max", price: 32990000,</w:t>
      </w:r>
    </w:p>
    <w:p w14:paraId="2AB4380E" w14:textId="77777777" w:rsidR="00252BCE" w:rsidRDefault="00252BCE" w:rsidP="00252BCE">
      <w:pPr>
        <w:pStyle w:val="manguon"/>
        <w:rPr>
          <w:rStyle w:val="text-token-text-primary"/>
        </w:rPr>
      </w:pPr>
      <w:r>
        <w:rPr>
          <w:rStyle w:val="text-token-text-primary"/>
        </w:rPr>
        <w:t xml:space="preserve">category: "iphone", image: "images/iphone15.jpg",            description: "Điện thoại Apple iPhone 15 Pro Max" </w:t>
      </w:r>
    </w:p>
    <w:p w14:paraId="5ED74288" w14:textId="77777777" w:rsidR="00252BCE" w:rsidRDefault="00252BCE" w:rsidP="00252BCE">
      <w:pPr>
        <w:pStyle w:val="manguon"/>
      </w:pPr>
      <w:r>
        <w:rPr>
          <w:rStyle w:val="text-token-text-primary"/>
        </w:rPr>
        <w:t>},</w:t>
      </w:r>
    </w:p>
    <w:p w14:paraId="03204642" w14:textId="77777777" w:rsidR="0048586D" w:rsidRDefault="0048586D" w:rsidP="00327610">
      <w:pPr>
        <w:pStyle w:val="noidung"/>
        <w:numPr>
          <w:ilvl w:val="0"/>
          <w:numId w:val="10"/>
        </w:numPr>
      </w:pPr>
      <w:r w:rsidRPr="0048586D">
        <w:t>Dữ liệu động phía client (Client-side Dynamic Data): Thông tin giỏ hàng của người dùng được lưu trữ tạm thời trong bộ nhớ JavaScript trong suốt phiên làm việc, đảm bảo trải nghiệm mua sắm liên tục mà không mất dữ liệu khi chuyển trang.</w:t>
      </w:r>
    </w:p>
    <w:p w14:paraId="08340635" w14:textId="77777777" w:rsidR="00AE0301" w:rsidRDefault="00AE0301" w:rsidP="00AE0301">
      <w:pPr>
        <w:pStyle w:val="manguon"/>
      </w:pPr>
      <w:r>
        <w:lastRenderedPageBreak/>
        <w:t xml:space="preserve">function addToCart(productId) { </w:t>
      </w:r>
    </w:p>
    <w:p w14:paraId="4EDEC385" w14:textId="77777777" w:rsidR="00AE0301" w:rsidRDefault="00AE0301" w:rsidP="00AE0301">
      <w:pPr>
        <w:pStyle w:val="manguon"/>
      </w:pPr>
      <w:r>
        <w:t xml:space="preserve">let cart = JSON.parse( </w:t>
      </w:r>
    </w:p>
    <w:p w14:paraId="52FFB2DA" w14:textId="77777777" w:rsidR="00252BCE" w:rsidRDefault="00AE0301" w:rsidP="00AE0301">
      <w:pPr>
        <w:pStyle w:val="manguon"/>
      </w:pPr>
      <w:r>
        <w:t xml:space="preserve">localStorage.getItem("phoneCart") </w:t>
      </w:r>
    </w:p>
    <w:p w14:paraId="367D352E" w14:textId="77777777" w:rsidR="00AE0301" w:rsidRPr="0048586D" w:rsidRDefault="00AE0301" w:rsidP="00AE0301">
      <w:pPr>
        <w:pStyle w:val="manguon"/>
      </w:pPr>
      <w:r>
        <w:t>) || []</w:t>
      </w:r>
      <w:r w:rsidR="00252BCE">
        <w:t>;</w:t>
      </w:r>
    </w:p>
    <w:p w14:paraId="7C6DF355" w14:textId="77777777" w:rsidR="002D378E" w:rsidRDefault="004553D9" w:rsidP="000041C9">
      <w:pPr>
        <w:pStyle w:val="Heading3"/>
      </w:pPr>
      <w:bookmarkStart w:id="38" w:name="_Toc232072130"/>
      <w:r>
        <w:t>Đặc tả chi tiết</w:t>
      </w:r>
      <w:bookmarkEnd w:id="38"/>
    </w:p>
    <w:p w14:paraId="211D0AFA" w14:textId="77777777" w:rsidR="00A53404" w:rsidRPr="00132EFC" w:rsidRDefault="00A53404" w:rsidP="00132EFC">
      <w:pPr>
        <w:pStyle w:val="noidung"/>
        <w:ind w:firstLine="360"/>
      </w:pPr>
      <w:r w:rsidRPr="00132EFC">
        <w:t>Dưới đây là đặc tả chi tiết cấu trúc dữ liệu của các đối tượng chính trong hệ thống:</w:t>
      </w:r>
    </w:p>
    <w:tbl>
      <w:tblPr>
        <w:tblStyle w:val="myTable"/>
        <w:tblW w:w="9026" w:type="dxa"/>
        <w:tblLook w:val="0000" w:firstRow="0" w:lastRow="0" w:firstColumn="0" w:lastColumn="0" w:noHBand="0" w:noVBand="0"/>
      </w:tblPr>
      <w:tblGrid>
        <w:gridCol w:w="1800"/>
        <w:gridCol w:w="1800"/>
        <w:gridCol w:w="1800"/>
        <w:gridCol w:w="3626"/>
      </w:tblGrid>
      <w:tr w:rsidR="00A53404" w14:paraId="576BDEFD" w14:textId="77777777" w:rsidTr="00DA2424">
        <w:tc>
          <w:tcPr>
            <w:tcW w:w="1800" w:type="dxa"/>
          </w:tcPr>
          <w:p w14:paraId="723ADF7A" w14:textId="77777777" w:rsidR="00A53404" w:rsidRPr="00DA2424" w:rsidRDefault="00A53404" w:rsidP="00252BCE">
            <w:pPr>
              <w:pStyle w:val="noidung"/>
              <w:ind w:firstLine="0"/>
              <w:rPr>
                <w:b/>
                <w:bCs/>
              </w:rPr>
            </w:pPr>
            <w:r w:rsidRPr="00DA2424">
              <w:rPr>
                <w:b/>
                <w:bCs/>
              </w:rPr>
              <w:t>Thuộc tính</w:t>
            </w:r>
          </w:p>
        </w:tc>
        <w:tc>
          <w:tcPr>
            <w:tcW w:w="1800" w:type="dxa"/>
          </w:tcPr>
          <w:p w14:paraId="579C302C" w14:textId="77777777" w:rsidR="00A53404" w:rsidRPr="00DA2424" w:rsidRDefault="00A53404" w:rsidP="00252BCE">
            <w:pPr>
              <w:pStyle w:val="noidung"/>
              <w:ind w:firstLine="0"/>
              <w:jc w:val="left"/>
              <w:rPr>
                <w:b/>
                <w:bCs/>
              </w:rPr>
            </w:pPr>
            <w:r w:rsidRPr="00DA2424">
              <w:rPr>
                <w:b/>
                <w:bCs/>
              </w:rPr>
              <w:t>Kiểu dữ liệu</w:t>
            </w:r>
          </w:p>
        </w:tc>
        <w:tc>
          <w:tcPr>
            <w:tcW w:w="1800" w:type="dxa"/>
          </w:tcPr>
          <w:p w14:paraId="1DF0F4B5" w14:textId="77777777" w:rsidR="00A53404" w:rsidRPr="00DA2424" w:rsidRDefault="00A53404" w:rsidP="00252BCE">
            <w:pPr>
              <w:pStyle w:val="noidung"/>
              <w:ind w:firstLine="0"/>
              <w:rPr>
                <w:b/>
                <w:bCs/>
              </w:rPr>
            </w:pPr>
            <w:r w:rsidRPr="00DA2424">
              <w:rPr>
                <w:b/>
                <w:bCs/>
              </w:rPr>
              <w:t>Ràng buộc</w:t>
            </w:r>
          </w:p>
        </w:tc>
        <w:tc>
          <w:tcPr>
            <w:tcW w:w="3626" w:type="dxa"/>
          </w:tcPr>
          <w:p w14:paraId="3FE88CBC" w14:textId="77777777" w:rsidR="00A53404" w:rsidRPr="00DA2424" w:rsidRDefault="00A53404" w:rsidP="00252BCE">
            <w:pPr>
              <w:pStyle w:val="noidung"/>
              <w:ind w:firstLine="0"/>
              <w:rPr>
                <w:b/>
                <w:bCs/>
              </w:rPr>
            </w:pPr>
            <w:r w:rsidRPr="00DA2424">
              <w:rPr>
                <w:b/>
                <w:bCs/>
              </w:rPr>
              <w:t>Mô tả</w:t>
            </w:r>
          </w:p>
        </w:tc>
      </w:tr>
      <w:tr w:rsidR="00A53404" w14:paraId="3C56C914" w14:textId="77777777" w:rsidTr="00DA2424">
        <w:tc>
          <w:tcPr>
            <w:tcW w:w="1800" w:type="dxa"/>
          </w:tcPr>
          <w:p w14:paraId="60566FD1" w14:textId="77777777" w:rsidR="00A53404" w:rsidRDefault="00A53404" w:rsidP="00252BCE">
            <w:pPr>
              <w:pStyle w:val="noidung"/>
              <w:ind w:firstLine="0"/>
            </w:pPr>
            <w:r w:rsidRPr="00132EFC">
              <w:t>id</w:t>
            </w:r>
          </w:p>
        </w:tc>
        <w:tc>
          <w:tcPr>
            <w:tcW w:w="1800" w:type="dxa"/>
          </w:tcPr>
          <w:p w14:paraId="6F0C91F2" w14:textId="77777777" w:rsidR="00A53404" w:rsidRDefault="00A53404" w:rsidP="00252BCE">
            <w:pPr>
              <w:pStyle w:val="noidung"/>
              <w:ind w:firstLine="0"/>
            </w:pPr>
            <w:r w:rsidRPr="00132EFC">
              <w:t>Number</w:t>
            </w:r>
          </w:p>
        </w:tc>
        <w:tc>
          <w:tcPr>
            <w:tcW w:w="1800" w:type="dxa"/>
          </w:tcPr>
          <w:p w14:paraId="5047D5C4" w14:textId="77777777" w:rsidR="00A53404" w:rsidRDefault="00A53404" w:rsidP="00252BCE">
            <w:pPr>
              <w:pStyle w:val="noidung"/>
              <w:ind w:firstLine="0"/>
            </w:pPr>
            <w:r w:rsidRPr="00132EFC">
              <w:t>Duy nhất, bắt buộc</w:t>
            </w:r>
          </w:p>
        </w:tc>
        <w:tc>
          <w:tcPr>
            <w:tcW w:w="3626" w:type="dxa"/>
          </w:tcPr>
          <w:p w14:paraId="6EE0ACEC" w14:textId="77777777" w:rsidR="00A53404" w:rsidRDefault="00A53404" w:rsidP="00252BCE">
            <w:pPr>
              <w:pStyle w:val="noidung"/>
              <w:ind w:firstLine="0"/>
            </w:pPr>
            <w:r w:rsidRPr="00132EFC">
              <w:t>Mã định danh sản phẩm</w:t>
            </w:r>
          </w:p>
        </w:tc>
      </w:tr>
      <w:tr w:rsidR="00A53404" w14:paraId="7E50D8FA" w14:textId="77777777" w:rsidTr="00DA2424">
        <w:tc>
          <w:tcPr>
            <w:tcW w:w="1800" w:type="dxa"/>
          </w:tcPr>
          <w:p w14:paraId="686CDB1B" w14:textId="77777777" w:rsidR="00A53404" w:rsidRDefault="00A53404" w:rsidP="00252BCE">
            <w:pPr>
              <w:pStyle w:val="noidung"/>
              <w:ind w:firstLine="0"/>
            </w:pPr>
            <w:r w:rsidRPr="00132EFC">
              <w:t>name</w:t>
            </w:r>
          </w:p>
        </w:tc>
        <w:tc>
          <w:tcPr>
            <w:tcW w:w="1800" w:type="dxa"/>
          </w:tcPr>
          <w:p w14:paraId="331E88A8" w14:textId="77777777" w:rsidR="00A53404" w:rsidRDefault="00A53404" w:rsidP="00252BCE">
            <w:pPr>
              <w:pStyle w:val="noidung"/>
              <w:ind w:firstLine="0"/>
            </w:pPr>
            <w:r w:rsidRPr="00132EFC">
              <w:t>String</w:t>
            </w:r>
          </w:p>
        </w:tc>
        <w:tc>
          <w:tcPr>
            <w:tcW w:w="1800" w:type="dxa"/>
          </w:tcPr>
          <w:p w14:paraId="356D5373" w14:textId="77777777" w:rsidR="00A53404" w:rsidRDefault="00A53404" w:rsidP="00252BCE">
            <w:pPr>
              <w:pStyle w:val="noidung"/>
              <w:ind w:firstLine="0"/>
            </w:pPr>
            <w:r w:rsidRPr="00132EFC">
              <w:t>Bắt buộc</w:t>
            </w:r>
          </w:p>
        </w:tc>
        <w:tc>
          <w:tcPr>
            <w:tcW w:w="3626" w:type="dxa"/>
          </w:tcPr>
          <w:p w14:paraId="3E272204" w14:textId="77777777" w:rsidR="00A53404" w:rsidRDefault="00A53404" w:rsidP="00252BCE">
            <w:pPr>
              <w:pStyle w:val="noidung"/>
              <w:ind w:firstLine="0"/>
            </w:pPr>
            <w:r w:rsidRPr="00132EFC">
              <w:t>Tên sản phẩm</w:t>
            </w:r>
          </w:p>
        </w:tc>
      </w:tr>
      <w:tr w:rsidR="00A53404" w14:paraId="4C19C702" w14:textId="77777777" w:rsidTr="00DA2424">
        <w:tc>
          <w:tcPr>
            <w:tcW w:w="1800" w:type="dxa"/>
          </w:tcPr>
          <w:p w14:paraId="7EA0F3BD" w14:textId="77777777" w:rsidR="00A53404" w:rsidRDefault="00A53404" w:rsidP="00252BCE">
            <w:pPr>
              <w:pStyle w:val="noidung"/>
              <w:ind w:firstLine="0"/>
            </w:pPr>
            <w:r w:rsidRPr="00132EFC">
              <w:t>price</w:t>
            </w:r>
          </w:p>
        </w:tc>
        <w:tc>
          <w:tcPr>
            <w:tcW w:w="1800" w:type="dxa"/>
          </w:tcPr>
          <w:p w14:paraId="7FB3A2DA" w14:textId="77777777" w:rsidR="00A53404" w:rsidRDefault="00A53404" w:rsidP="00252BCE">
            <w:pPr>
              <w:pStyle w:val="noidung"/>
              <w:ind w:firstLine="0"/>
            </w:pPr>
            <w:r w:rsidRPr="00132EFC">
              <w:t>Number</w:t>
            </w:r>
          </w:p>
        </w:tc>
        <w:tc>
          <w:tcPr>
            <w:tcW w:w="1800" w:type="dxa"/>
          </w:tcPr>
          <w:p w14:paraId="297B7584" w14:textId="77777777" w:rsidR="00A53404" w:rsidRDefault="00A53404" w:rsidP="00252BCE">
            <w:pPr>
              <w:pStyle w:val="noidung"/>
              <w:ind w:firstLine="0"/>
            </w:pPr>
            <w:r w:rsidRPr="00132EFC">
              <w:t>Bắt buộc, &gt; 0</w:t>
            </w:r>
          </w:p>
        </w:tc>
        <w:tc>
          <w:tcPr>
            <w:tcW w:w="3626" w:type="dxa"/>
          </w:tcPr>
          <w:p w14:paraId="00580739" w14:textId="77777777" w:rsidR="00A53404" w:rsidRDefault="00A53404" w:rsidP="00252BCE">
            <w:pPr>
              <w:pStyle w:val="noidung"/>
              <w:ind w:firstLine="0"/>
            </w:pPr>
            <w:r w:rsidRPr="00132EFC">
              <w:t>Giá bán (VNĐ)</w:t>
            </w:r>
          </w:p>
        </w:tc>
      </w:tr>
      <w:tr w:rsidR="00A53404" w14:paraId="33924C29" w14:textId="77777777" w:rsidTr="00DA2424">
        <w:tc>
          <w:tcPr>
            <w:tcW w:w="1800" w:type="dxa"/>
          </w:tcPr>
          <w:p w14:paraId="13F48580" w14:textId="77777777" w:rsidR="00A53404" w:rsidRDefault="00A53404" w:rsidP="00252BCE">
            <w:pPr>
              <w:pStyle w:val="noidung"/>
              <w:ind w:firstLine="0"/>
            </w:pPr>
            <w:r w:rsidRPr="00132EFC">
              <w:t>category</w:t>
            </w:r>
          </w:p>
        </w:tc>
        <w:tc>
          <w:tcPr>
            <w:tcW w:w="1800" w:type="dxa"/>
          </w:tcPr>
          <w:p w14:paraId="26B24556" w14:textId="77777777" w:rsidR="00A53404" w:rsidRDefault="00A53404" w:rsidP="00252BCE">
            <w:pPr>
              <w:pStyle w:val="noidung"/>
              <w:ind w:firstLine="0"/>
            </w:pPr>
            <w:r w:rsidRPr="00132EFC">
              <w:t>String</w:t>
            </w:r>
          </w:p>
        </w:tc>
        <w:tc>
          <w:tcPr>
            <w:tcW w:w="1800" w:type="dxa"/>
          </w:tcPr>
          <w:p w14:paraId="201AB2CF" w14:textId="77777777" w:rsidR="00A53404" w:rsidRDefault="00A53404" w:rsidP="00252BCE">
            <w:pPr>
              <w:pStyle w:val="noidung"/>
              <w:ind w:firstLine="0"/>
            </w:pPr>
            <w:r w:rsidRPr="00132EFC">
              <w:t>Bắt buộc</w:t>
            </w:r>
          </w:p>
        </w:tc>
        <w:tc>
          <w:tcPr>
            <w:tcW w:w="3626" w:type="dxa"/>
          </w:tcPr>
          <w:p w14:paraId="3B4A7C60" w14:textId="77777777" w:rsidR="00A53404" w:rsidRDefault="00A53404" w:rsidP="00252BCE">
            <w:pPr>
              <w:pStyle w:val="noidung"/>
              <w:ind w:firstLine="0"/>
            </w:pPr>
            <w:r w:rsidRPr="00132EFC">
              <w:t>Danh mục (phone, tablet, laptop, watch, accessory)</w:t>
            </w:r>
          </w:p>
        </w:tc>
      </w:tr>
      <w:tr w:rsidR="00A53404" w14:paraId="6EF76FDC" w14:textId="77777777" w:rsidTr="00DA2424">
        <w:tc>
          <w:tcPr>
            <w:tcW w:w="1800" w:type="dxa"/>
          </w:tcPr>
          <w:p w14:paraId="0E80A035" w14:textId="77777777" w:rsidR="00A53404" w:rsidRDefault="00A53404" w:rsidP="00252BCE">
            <w:pPr>
              <w:pStyle w:val="noidung"/>
              <w:ind w:firstLine="0"/>
            </w:pPr>
            <w:r w:rsidRPr="00132EFC">
              <w:t>image</w:t>
            </w:r>
          </w:p>
        </w:tc>
        <w:tc>
          <w:tcPr>
            <w:tcW w:w="1800" w:type="dxa"/>
          </w:tcPr>
          <w:p w14:paraId="778EC686" w14:textId="77777777" w:rsidR="00A53404" w:rsidRDefault="00A53404" w:rsidP="00252BCE">
            <w:pPr>
              <w:pStyle w:val="noidung"/>
              <w:ind w:firstLine="0"/>
            </w:pPr>
            <w:r w:rsidRPr="00132EFC">
              <w:t>String</w:t>
            </w:r>
          </w:p>
        </w:tc>
        <w:tc>
          <w:tcPr>
            <w:tcW w:w="1800" w:type="dxa"/>
          </w:tcPr>
          <w:p w14:paraId="3B630881" w14:textId="77777777" w:rsidR="00A53404" w:rsidRDefault="00A53404" w:rsidP="00252BCE">
            <w:pPr>
              <w:pStyle w:val="noidung"/>
              <w:ind w:firstLine="0"/>
            </w:pPr>
            <w:r w:rsidRPr="00132EFC">
              <w:t>Bắt buộc</w:t>
            </w:r>
          </w:p>
        </w:tc>
        <w:tc>
          <w:tcPr>
            <w:tcW w:w="3626" w:type="dxa"/>
          </w:tcPr>
          <w:p w14:paraId="614A0039" w14:textId="77777777" w:rsidR="00A53404" w:rsidRDefault="00A53404" w:rsidP="00252BCE">
            <w:pPr>
              <w:pStyle w:val="noidung"/>
              <w:ind w:firstLine="0"/>
            </w:pPr>
            <w:r w:rsidRPr="00132EFC">
              <w:t>Đường dẫn ảnh sản phẩm</w:t>
            </w:r>
          </w:p>
        </w:tc>
      </w:tr>
      <w:tr w:rsidR="00A53404" w14:paraId="6100A1B0" w14:textId="77777777" w:rsidTr="00DA2424">
        <w:tc>
          <w:tcPr>
            <w:tcW w:w="1800" w:type="dxa"/>
          </w:tcPr>
          <w:p w14:paraId="258B2D01" w14:textId="77777777" w:rsidR="00A53404" w:rsidRDefault="00A53404" w:rsidP="00132EFC">
            <w:pPr>
              <w:pStyle w:val="noidung"/>
              <w:ind w:firstLine="360"/>
            </w:pPr>
            <w:r w:rsidRPr="00132EFC">
              <w:t>description</w:t>
            </w:r>
          </w:p>
        </w:tc>
        <w:tc>
          <w:tcPr>
            <w:tcW w:w="1800" w:type="dxa"/>
          </w:tcPr>
          <w:p w14:paraId="674A505C" w14:textId="77777777" w:rsidR="00A53404" w:rsidRDefault="00A53404" w:rsidP="00132EFC">
            <w:pPr>
              <w:pStyle w:val="noidung"/>
              <w:ind w:firstLine="360"/>
            </w:pPr>
            <w:r w:rsidRPr="00132EFC">
              <w:t>String</w:t>
            </w:r>
          </w:p>
        </w:tc>
        <w:tc>
          <w:tcPr>
            <w:tcW w:w="1800" w:type="dxa"/>
          </w:tcPr>
          <w:p w14:paraId="28F9C0D3" w14:textId="77777777" w:rsidR="00A53404" w:rsidRDefault="00A53404" w:rsidP="00132EFC">
            <w:pPr>
              <w:pStyle w:val="noidung"/>
              <w:ind w:firstLine="360"/>
            </w:pPr>
            <w:r w:rsidRPr="00132EFC">
              <w:t>Tùy chọn</w:t>
            </w:r>
          </w:p>
        </w:tc>
        <w:tc>
          <w:tcPr>
            <w:tcW w:w="3626" w:type="dxa"/>
          </w:tcPr>
          <w:p w14:paraId="10672B9B" w14:textId="77777777" w:rsidR="00A53404" w:rsidRDefault="00A53404" w:rsidP="00DC5EBA">
            <w:pPr>
              <w:pStyle w:val="noidung"/>
              <w:keepNext/>
              <w:ind w:firstLine="360"/>
            </w:pPr>
            <w:r w:rsidRPr="00132EFC">
              <w:t>Mô tả ngắn về sản phẩm</w:t>
            </w:r>
          </w:p>
        </w:tc>
      </w:tr>
    </w:tbl>
    <w:p w14:paraId="7047C89B" w14:textId="77777777" w:rsidR="00132EFC" w:rsidRDefault="00DC5EBA" w:rsidP="00DC5EBA">
      <w:pPr>
        <w:pStyle w:val="Caption"/>
      </w:pPr>
      <w:bookmarkStart w:id="39" w:name="_Toc232037888"/>
      <w:r>
        <w:t xml:space="preserve">Bảng </w:t>
      </w:r>
      <w:r w:rsidR="009211A8">
        <w:fldChar w:fldCharType="begin"/>
      </w:r>
      <w:r w:rsidR="009211A8">
        <w:instrText xml:space="preserve"> SEQ B</w:instrText>
      </w:r>
      <w:r w:rsidR="009211A8">
        <w:instrText>ả</w:instrText>
      </w:r>
      <w:r w:rsidR="009211A8">
        <w:instrText xml:space="preserve">ng \* ARABIC </w:instrText>
      </w:r>
      <w:r w:rsidR="009211A8">
        <w:fldChar w:fldCharType="separate"/>
      </w:r>
      <w:r w:rsidR="004F45C8">
        <w:rPr>
          <w:noProof/>
        </w:rPr>
        <w:t>2</w:t>
      </w:r>
      <w:r w:rsidR="009211A8">
        <w:rPr>
          <w:noProof/>
        </w:rPr>
        <w:fldChar w:fldCharType="end"/>
      </w:r>
      <w:r>
        <w:t>. Đặc tả cấu trúc đối tượng sản phẩm</w:t>
      </w:r>
      <w:bookmarkEnd w:id="39"/>
    </w:p>
    <w:tbl>
      <w:tblPr>
        <w:tblStyle w:val="myTable"/>
        <w:tblW w:w="9026" w:type="dxa"/>
        <w:tblLook w:val="0000" w:firstRow="0" w:lastRow="0" w:firstColumn="0" w:lastColumn="0" w:noHBand="0" w:noVBand="0"/>
      </w:tblPr>
      <w:tblGrid>
        <w:gridCol w:w="1800"/>
        <w:gridCol w:w="1800"/>
        <w:gridCol w:w="1800"/>
        <w:gridCol w:w="3626"/>
      </w:tblGrid>
      <w:tr w:rsidR="00132EFC" w14:paraId="0B4E82F9" w14:textId="77777777" w:rsidTr="00DA2424">
        <w:tc>
          <w:tcPr>
            <w:tcW w:w="1800" w:type="dxa"/>
          </w:tcPr>
          <w:p w14:paraId="0CE7E330" w14:textId="77777777" w:rsidR="00132EFC" w:rsidRDefault="00132EFC" w:rsidP="007F40F9">
            <w:pPr>
              <w:pStyle w:val="noidung"/>
              <w:ind w:firstLine="0"/>
            </w:pPr>
            <w:r w:rsidRPr="00132EFC">
              <w:t>Thuộc tính</w:t>
            </w:r>
          </w:p>
        </w:tc>
        <w:tc>
          <w:tcPr>
            <w:tcW w:w="1800" w:type="dxa"/>
          </w:tcPr>
          <w:p w14:paraId="37036C19" w14:textId="77777777" w:rsidR="00132EFC" w:rsidRDefault="00132EFC" w:rsidP="007F40F9">
            <w:pPr>
              <w:pStyle w:val="noidung"/>
              <w:ind w:firstLine="0"/>
            </w:pPr>
            <w:r w:rsidRPr="00132EFC">
              <w:t>Kiểu dữ liệu</w:t>
            </w:r>
          </w:p>
        </w:tc>
        <w:tc>
          <w:tcPr>
            <w:tcW w:w="1800" w:type="dxa"/>
          </w:tcPr>
          <w:p w14:paraId="1956D5BF" w14:textId="77777777" w:rsidR="00132EFC" w:rsidRDefault="00132EFC" w:rsidP="007F40F9">
            <w:pPr>
              <w:pStyle w:val="noidung"/>
              <w:ind w:firstLine="0"/>
            </w:pPr>
            <w:r w:rsidRPr="00132EFC">
              <w:t>Ràng buộc</w:t>
            </w:r>
          </w:p>
        </w:tc>
        <w:tc>
          <w:tcPr>
            <w:tcW w:w="3626" w:type="dxa"/>
          </w:tcPr>
          <w:p w14:paraId="3352D1FC" w14:textId="77777777" w:rsidR="00132EFC" w:rsidRDefault="00132EFC" w:rsidP="007F40F9">
            <w:pPr>
              <w:pStyle w:val="noidung"/>
              <w:ind w:firstLine="0"/>
            </w:pPr>
            <w:r w:rsidRPr="00132EFC">
              <w:t>Mô tả</w:t>
            </w:r>
          </w:p>
        </w:tc>
      </w:tr>
      <w:tr w:rsidR="00132EFC" w14:paraId="3570E6EC" w14:textId="77777777" w:rsidTr="00DA2424">
        <w:tc>
          <w:tcPr>
            <w:tcW w:w="1800" w:type="dxa"/>
          </w:tcPr>
          <w:p w14:paraId="5E033670" w14:textId="77777777" w:rsidR="00132EFC" w:rsidRDefault="00132EFC" w:rsidP="007F40F9">
            <w:pPr>
              <w:pStyle w:val="noidung"/>
              <w:ind w:firstLine="0"/>
            </w:pPr>
            <w:r w:rsidRPr="00132EFC">
              <w:t>id</w:t>
            </w:r>
          </w:p>
        </w:tc>
        <w:tc>
          <w:tcPr>
            <w:tcW w:w="1800" w:type="dxa"/>
          </w:tcPr>
          <w:p w14:paraId="3C4C586E" w14:textId="77777777" w:rsidR="00132EFC" w:rsidRDefault="00132EFC" w:rsidP="007F40F9">
            <w:pPr>
              <w:pStyle w:val="noidung"/>
              <w:ind w:firstLine="0"/>
            </w:pPr>
            <w:r w:rsidRPr="00132EFC">
              <w:t>Number</w:t>
            </w:r>
          </w:p>
        </w:tc>
        <w:tc>
          <w:tcPr>
            <w:tcW w:w="1800" w:type="dxa"/>
          </w:tcPr>
          <w:p w14:paraId="57E94375" w14:textId="77777777" w:rsidR="00132EFC" w:rsidRDefault="00132EFC" w:rsidP="007F40F9">
            <w:pPr>
              <w:pStyle w:val="noidung"/>
              <w:ind w:firstLine="0"/>
            </w:pPr>
            <w:r w:rsidRPr="00132EFC">
              <w:t>Duy nhất, bắt buộc</w:t>
            </w:r>
          </w:p>
        </w:tc>
        <w:tc>
          <w:tcPr>
            <w:tcW w:w="3626" w:type="dxa"/>
          </w:tcPr>
          <w:p w14:paraId="2ACDD4FE" w14:textId="77777777" w:rsidR="00132EFC" w:rsidRDefault="00132EFC" w:rsidP="007F40F9">
            <w:pPr>
              <w:pStyle w:val="noidung"/>
              <w:ind w:firstLine="0"/>
            </w:pPr>
            <w:r w:rsidRPr="00132EFC">
              <w:t>Mã định danh sản phẩm</w:t>
            </w:r>
          </w:p>
        </w:tc>
      </w:tr>
      <w:tr w:rsidR="00132EFC" w14:paraId="54229AE8" w14:textId="77777777" w:rsidTr="00DA2424">
        <w:tc>
          <w:tcPr>
            <w:tcW w:w="1800" w:type="dxa"/>
          </w:tcPr>
          <w:p w14:paraId="4757AC9F" w14:textId="77777777" w:rsidR="00132EFC" w:rsidRDefault="00132EFC" w:rsidP="007F40F9">
            <w:pPr>
              <w:pStyle w:val="noidung"/>
              <w:ind w:firstLine="0"/>
            </w:pPr>
            <w:r w:rsidRPr="00132EFC">
              <w:t>name</w:t>
            </w:r>
          </w:p>
        </w:tc>
        <w:tc>
          <w:tcPr>
            <w:tcW w:w="1800" w:type="dxa"/>
          </w:tcPr>
          <w:p w14:paraId="09863525" w14:textId="77777777" w:rsidR="00132EFC" w:rsidRDefault="00132EFC" w:rsidP="007F40F9">
            <w:pPr>
              <w:pStyle w:val="noidung"/>
              <w:ind w:firstLine="0"/>
            </w:pPr>
            <w:r w:rsidRPr="00132EFC">
              <w:t>String</w:t>
            </w:r>
          </w:p>
        </w:tc>
        <w:tc>
          <w:tcPr>
            <w:tcW w:w="1800" w:type="dxa"/>
          </w:tcPr>
          <w:p w14:paraId="7CB176B3" w14:textId="77777777" w:rsidR="00132EFC" w:rsidRDefault="00132EFC" w:rsidP="007F40F9">
            <w:pPr>
              <w:pStyle w:val="noidung"/>
              <w:ind w:firstLine="0"/>
            </w:pPr>
            <w:r w:rsidRPr="00132EFC">
              <w:t>Bắt buộc</w:t>
            </w:r>
          </w:p>
        </w:tc>
        <w:tc>
          <w:tcPr>
            <w:tcW w:w="3626" w:type="dxa"/>
          </w:tcPr>
          <w:p w14:paraId="3F239BF3" w14:textId="77777777" w:rsidR="00132EFC" w:rsidRDefault="00132EFC" w:rsidP="007F40F9">
            <w:pPr>
              <w:pStyle w:val="noidung"/>
              <w:ind w:firstLine="0"/>
            </w:pPr>
            <w:r w:rsidRPr="00132EFC">
              <w:t>Tên sản phẩm</w:t>
            </w:r>
          </w:p>
        </w:tc>
      </w:tr>
      <w:tr w:rsidR="00132EFC" w14:paraId="2B575E20" w14:textId="77777777" w:rsidTr="00DA2424">
        <w:tc>
          <w:tcPr>
            <w:tcW w:w="1800" w:type="dxa"/>
          </w:tcPr>
          <w:p w14:paraId="4E9DAA1F" w14:textId="77777777" w:rsidR="00132EFC" w:rsidRDefault="00132EFC" w:rsidP="007F40F9">
            <w:pPr>
              <w:pStyle w:val="noidung"/>
              <w:ind w:firstLine="0"/>
            </w:pPr>
            <w:r w:rsidRPr="00132EFC">
              <w:lastRenderedPageBreak/>
              <w:t>price</w:t>
            </w:r>
          </w:p>
        </w:tc>
        <w:tc>
          <w:tcPr>
            <w:tcW w:w="1800" w:type="dxa"/>
          </w:tcPr>
          <w:p w14:paraId="11943A10" w14:textId="77777777" w:rsidR="00132EFC" w:rsidRDefault="00132EFC" w:rsidP="007F40F9">
            <w:pPr>
              <w:pStyle w:val="noidung"/>
              <w:ind w:firstLine="0"/>
            </w:pPr>
            <w:r w:rsidRPr="00132EFC">
              <w:t>Number</w:t>
            </w:r>
          </w:p>
        </w:tc>
        <w:tc>
          <w:tcPr>
            <w:tcW w:w="1800" w:type="dxa"/>
          </w:tcPr>
          <w:p w14:paraId="7E842045" w14:textId="77777777" w:rsidR="00132EFC" w:rsidRDefault="00132EFC" w:rsidP="007F40F9">
            <w:pPr>
              <w:pStyle w:val="noidung"/>
              <w:ind w:firstLine="0"/>
            </w:pPr>
            <w:r w:rsidRPr="00132EFC">
              <w:t>Bắt buộc, &gt; 0</w:t>
            </w:r>
          </w:p>
        </w:tc>
        <w:tc>
          <w:tcPr>
            <w:tcW w:w="3626" w:type="dxa"/>
          </w:tcPr>
          <w:p w14:paraId="2DD6FA91" w14:textId="77777777" w:rsidR="00132EFC" w:rsidRDefault="00132EFC" w:rsidP="007F40F9">
            <w:pPr>
              <w:pStyle w:val="noidung"/>
              <w:ind w:firstLine="0"/>
            </w:pPr>
            <w:r w:rsidRPr="00132EFC">
              <w:t>Giá bán (VNĐ)</w:t>
            </w:r>
          </w:p>
        </w:tc>
      </w:tr>
      <w:tr w:rsidR="00132EFC" w14:paraId="318987B0" w14:textId="77777777" w:rsidTr="00DA2424">
        <w:tc>
          <w:tcPr>
            <w:tcW w:w="1800" w:type="dxa"/>
          </w:tcPr>
          <w:p w14:paraId="51C2B61C" w14:textId="77777777" w:rsidR="00132EFC" w:rsidRDefault="00132EFC" w:rsidP="007F40F9">
            <w:pPr>
              <w:pStyle w:val="noidung"/>
              <w:ind w:firstLine="0"/>
            </w:pPr>
            <w:r w:rsidRPr="00132EFC">
              <w:t>category</w:t>
            </w:r>
          </w:p>
        </w:tc>
        <w:tc>
          <w:tcPr>
            <w:tcW w:w="1800" w:type="dxa"/>
          </w:tcPr>
          <w:p w14:paraId="35D12AC3" w14:textId="77777777" w:rsidR="00132EFC" w:rsidRDefault="00132EFC" w:rsidP="007F40F9">
            <w:pPr>
              <w:pStyle w:val="noidung"/>
              <w:ind w:firstLine="0"/>
            </w:pPr>
            <w:r w:rsidRPr="00132EFC">
              <w:t>String</w:t>
            </w:r>
          </w:p>
        </w:tc>
        <w:tc>
          <w:tcPr>
            <w:tcW w:w="1800" w:type="dxa"/>
          </w:tcPr>
          <w:p w14:paraId="34624578" w14:textId="77777777" w:rsidR="00132EFC" w:rsidRDefault="00132EFC" w:rsidP="007F40F9">
            <w:pPr>
              <w:pStyle w:val="noidung"/>
              <w:ind w:firstLine="0"/>
            </w:pPr>
            <w:r w:rsidRPr="00132EFC">
              <w:t>Bắt buộc</w:t>
            </w:r>
          </w:p>
        </w:tc>
        <w:tc>
          <w:tcPr>
            <w:tcW w:w="3626" w:type="dxa"/>
          </w:tcPr>
          <w:p w14:paraId="390FE323" w14:textId="77777777" w:rsidR="00132EFC" w:rsidRDefault="00132EFC" w:rsidP="007F40F9">
            <w:pPr>
              <w:pStyle w:val="noidung"/>
              <w:ind w:firstLine="0"/>
            </w:pPr>
            <w:r w:rsidRPr="00132EFC">
              <w:t>Danh mục (phone, tablet, laptop, watch, accessory)</w:t>
            </w:r>
          </w:p>
        </w:tc>
      </w:tr>
      <w:tr w:rsidR="00132EFC" w14:paraId="2DB79229" w14:textId="77777777" w:rsidTr="00DA2424">
        <w:tc>
          <w:tcPr>
            <w:tcW w:w="1800" w:type="dxa"/>
          </w:tcPr>
          <w:p w14:paraId="042739D7" w14:textId="77777777" w:rsidR="00132EFC" w:rsidRDefault="00132EFC" w:rsidP="007F40F9">
            <w:pPr>
              <w:pStyle w:val="noidung"/>
              <w:ind w:firstLine="0"/>
            </w:pPr>
            <w:r w:rsidRPr="00132EFC">
              <w:t>image</w:t>
            </w:r>
          </w:p>
        </w:tc>
        <w:tc>
          <w:tcPr>
            <w:tcW w:w="1800" w:type="dxa"/>
          </w:tcPr>
          <w:p w14:paraId="6FE2AAD8" w14:textId="77777777" w:rsidR="00132EFC" w:rsidRDefault="00132EFC" w:rsidP="007F40F9">
            <w:pPr>
              <w:pStyle w:val="noidung"/>
              <w:ind w:firstLine="0"/>
            </w:pPr>
            <w:r w:rsidRPr="00132EFC">
              <w:t>String</w:t>
            </w:r>
          </w:p>
        </w:tc>
        <w:tc>
          <w:tcPr>
            <w:tcW w:w="1800" w:type="dxa"/>
          </w:tcPr>
          <w:p w14:paraId="65C11415" w14:textId="77777777" w:rsidR="00132EFC" w:rsidRDefault="00132EFC" w:rsidP="007F40F9">
            <w:pPr>
              <w:pStyle w:val="noidung"/>
              <w:ind w:firstLine="0"/>
            </w:pPr>
            <w:r w:rsidRPr="00132EFC">
              <w:t>Bắt buộc</w:t>
            </w:r>
          </w:p>
        </w:tc>
        <w:tc>
          <w:tcPr>
            <w:tcW w:w="3626" w:type="dxa"/>
          </w:tcPr>
          <w:p w14:paraId="3B2C4DF5" w14:textId="77777777" w:rsidR="00132EFC" w:rsidRDefault="00132EFC" w:rsidP="007F40F9">
            <w:pPr>
              <w:pStyle w:val="noidung"/>
              <w:ind w:firstLine="0"/>
            </w:pPr>
            <w:r w:rsidRPr="00132EFC">
              <w:t>Đường dẫn ảnh sản phẩm</w:t>
            </w:r>
          </w:p>
        </w:tc>
      </w:tr>
      <w:tr w:rsidR="00132EFC" w14:paraId="66A83496" w14:textId="77777777" w:rsidTr="00DA2424">
        <w:tc>
          <w:tcPr>
            <w:tcW w:w="1800" w:type="dxa"/>
          </w:tcPr>
          <w:p w14:paraId="766F06C8" w14:textId="77777777" w:rsidR="00132EFC" w:rsidRDefault="00132EFC" w:rsidP="007F40F9">
            <w:pPr>
              <w:pStyle w:val="noidung"/>
              <w:ind w:firstLine="0"/>
            </w:pPr>
            <w:r w:rsidRPr="00132EFC">
              <w:t>description</w:t>
            </w:r>
          </w:p>
        </w:tc>
        <w:tc>
          <w:tcPr>
            <w:tcW w:w="1800" w:type="dxa"/>
          </w:tcPr>
          <w:p w14:paraId="1C642955" w14:textId="77777777" w:rsidR="00132EFC" w:rsidRDefault="00132EFC" w:rsidP="007F40F9">
            <w:pPr>
              <w:pStyle w:val="noidung"/>
              <w:ind w:firstLine="0"/>
            </w:pPr>
            <w:r w:rsidRPr="00132EFC">
              <w:t>String</w:t>
            </w:r>
          </w:p>
        </w:tc>
        <w:tc>
          <w:tcPr>
            <w:tcW w:w="1800" w:type="dxa"/>
          </w:tcPr>
          <w:p w14:paraId="49927353" w14:textId="77777777" w:rsidR="00132EFC" w:rsidRDefault="00132EFC" w:rsidP="007F40F9">
            <w:pPr>
              <w:pStyle w:val="noidung"/>
              <w:ind w:firstLine="0"/>
            </w:pPr>
            <w:r w:rsidRPr="00132EFC">
              <w:t>Tùy chọn</w:t>
            </w:r>
          </w:p>
        </w:tc>
        <w:tc>
          <w:tcPr>
            <w:tcW w:w="3626" w:type="dxa"/>
          </w:tcPr>
          <w:p w14:paraId="125F2201" w14:textId="77777777" w:rsidR="00132EFC" w:rsidRDefault="00132EFC" w:rsidP="007F40F9">
            <w:pPr>
              <w:pStyle w:val="noidung"/>
              <w:ind w:firstLine="0"/>
            </w:pPr>
            <w:r w:rsidRPr="00132EFC">
              <w:t>Mô tả ngắn về sản phẩm</w:t>
            </w:r>
          </w:p>
        </w:tc>
      </w:tr>
    </w:tbl>
    <w:p w14:paraId="5DF64F7C" w14:textId="77777777" w:rsidR="00132EFC" w:rsidRDefault="00694DEF" w:rsidP="00694DEF">
      <w:pPr>
        <w:pStyle w:val="Caption"/>
      </w:pPr>
      <w:bookmarkStart w:id="40" w:name="_Toc232037889"/>
      <w:r>
        <w:t xml:space="preserve">Bảng </w:t>
      </w:r>
      <w:r w:rsidR="009211A8">
        <w:fldChar w:fldCharType="begin"/>
      </w:r>
      <w:r w:rsidR="009211A8">
        <w:instrText xml:space="preserve"> SEQ B</w:instrText>
      </w:r>
      <w:r w:rsidR="009211A8">
        <w:instrText>ả</w:instrText>
      </w:r>
      <w:r w:rsidR="009211A8">
        <w:instrText xml:space="preserve">ng \* ARABIC </w:instrText>
      </w:r>
      <w:r w:rsidR="009211A8">
        <w:fldChar w:fldCharType="separate"/>
      </w:r>
      <w:r w:rsidR="004F45C8">
        <w:rPr>
          <w:noProof/>
        </w:rPr>
        <w:t>3</w:t>
      </w:r>
      <w:r w:rsidR="009211A8">
        <w:rPr>
          <w:noProof/>
        </w:rPr>
        <w:fldChar w:fldCharType="end"/>
      </w:r>
      <w:r>
        <w:t>. Đặc tả đối cấu trúc tượng giỏ hàng</w:t>
      </w:r>
      <w:bookmarkEnd w:id="40"/>
      <w:r w:rsidR="00132EFC">
        <w:t xml:space="preserve"> </w:t>
      </w:r>
      <w:r w:rsidR="002D378E">
        <w:t xml:space="preserve"> </w:t>
      </w:r>
    </w:p>
    <w:p w14:paraId="2F2658D4" w14:textId="77777777" w:rsidR="004553D9" w:rsidRDefault="004553D9" w:rsidP="000041C9">
      <w:pPr>
        <w:pStyle w:val="Heading2"/>
      </w:pPr>
      <w:bookmarkStart w:id="41" w:name="_Toc232072131"/>
      <w:r>
        <w:t>Thiết kế chức năng</w:t>
      </w:r>
      <w:bookmarkEnd w:id="41"/>
    </w:p>
    <w:p w14:paraId="6D2A8BEA" w14:textId="77777777" w:rsidR="007F40F9" w:rsidRDefault="007F40F9" w:rsidP="000041C9">
      <w:pPr>
        <w:pStyle w:val="Heading3"/>
      </w:pPr>
      <w:bookmarkStart w:id="42" w:name="_Toc232072132"/>
      <w:r>
        <w:t>Chức năng tìm kiếm sản phẩm</w:t>
      </w:r>
      <w:bookmarkEnd w:id="42"/>
    </w:p>
    <w:p w14:paraId="1446741D" w14:textId="77777777" w:rsidR="00EC7BB1" w:rsidRPr="00EC7BB1" w:rsidRDefault="00EC7BB1" w:rsidP="00EC7BB1">
      <w:pPr>
        <w:pStyle w:val="noidung"/>
        <w:ind w:firstLine="720"/>
      </w:pPr>
      <w:r w:rsidRPr="00EC7BB1">
        <w:t>Chức năng tìm kiếm cho phép người dùng nhanh chóng tìm được sản phẩm mong muốn thông qua từ khóa nhập vào thanh tìm kiếm. Hệ thống sử dụng hàm executeSearch() kết hợp với phương thức filter() để duyệt toàn bộ danh sách sản phẩm và tìm các sản phẩm có tên chứa từ khóa được nhập.</w:t>
      </w:r>
    </w:p>
    <w:p w14:paraId="6DE149C9" w14:textId="77777777" w:rsidR="00EC7BB1" w:rsidRPr="00E60141" w:rsidRDefault="00EC7BB1" w:rsidP="00EC7BB1">
      <w:pPr>
        <w:pStyle w:val="noidung"/>
        <w:ind w:firstLine="0"/>
        <w:rPr>
          <w:b/>
          <w:bCs/>
        </w:rPr>
      </w:pPr>
      <w:r w:rsidRPr="00E60141">
        <w:rPr>
          <w:b/>
          <w:bCs/>
        </w:rPr>
        <w:t>Mô tả xử lý:</w:t>
      </w:r>
    </w:p>
    <w:p w14:paraId="76D88845" w14:textId="77777777" w:rsidR="00EC7BB1" w:rsidRPr="00EC7BB1" w:rsidRDefault="00EC7BB1" w:rsidP="00EC7BB1">
      <w:pPr>
        <w:pStyle w:val="noidung"/>
        <w:ind w:firstLine="0"/>
      </w:pPr>
      <w:r w:rsidRPr="00EC7BB1">
        <w:t>Khi người dùng nhập từ khóa và nhấn nút tìm kiếm hoặc phím Enter, hệ thống lấy giá trị từ ô nhập liệu:</w:t>
      </w:r>
    </w:p>
    <w:p w14:paraId="6BF0C0C4" w14:textId="77777777" w:rsidR="00EC7BB1" w:rsidRPr="00EC7BB1" w:rsidRDefault="00EC7BB1" w:rsidP="00E60141">
      <w:pPr>
        <w:pStyle w:val="manguon"/>
      </w:pPr>
      <w:r w:rsidRPr="00EC7BB1">
        <w:t>const keyword = searchInput.value.trim();</w:t>
      </w:r>
    </w:p>
    <w:p w14:paraId="0E20093B" w14:textId="77777777" w:rsidR="00EC7BB1" w:rsidRPr="00EC7BB1" w:rsidRDefault="00EC7BB1" w:rsidP="00EC7BB1">
      <w:pPr>
        <w:pStyle w:val="noidung"/>
        <w:ind w:firstLine="0"/>
      </w:pPr>
      <w:r w:rsidRPr="00EC7BB1">
        <w:t>Sau đó thực hiện tìm kiếm:</w:t>
      </w:r>
    </w:p>
    <w:p w14:paraId="7E0ED0CE" w14:textId="77777777" w:rsidR="00EC7BB1" w:rsidRPr="00EC7BB1" w:rsidRDefault="00EC7BB1" w:rsidP="00E60141">
      <w:pPr>
        <w:pStyle w:val="manguon"/>
      </w:pPr>
      <w:r w:rsidRPr="00EC7BB1">
        <w:t>const matchedProducts = products.filter(p =&gt;</w:t>
      </w:r>
    </w:p>
    <w:p w14:paraId="196D6DC4" w14:textId="77777777" w:rsidR="00EC7BB1" w:rsidRPr="00EC7BB1" w:rsidRDefault="00EC7BB1" w:rsidP="00E60141">
      <w:pPr>
        <w:pStyle w:val="manguon"/>
      </w:pPr>
      <w:r w:rsidRPr="00EC7BB1">
        <w:t xml:space="preserve">    p.name.toLowerCase().includes(keyword.toLowerCase())</w:t>
      </w:r>
    </w:p>
    <w:p w14:paraId="1618C6A8" w14:textId="77777777" w:rsidR="00EC7BB1" w:rsidRPr="00EC7BB1" w:rsidRDefault="00EC7BB1" w:rsidP="00E60141">
      <w:pPr>
        <w:pStyle w:val="manguon"/>
      </w:pPr>
      <w:r w:rsidRPr="00EC7BB1">
        <w:t>);</w:t>
      </w:r>
    </w:p>
    <w:p w14:paraId="4F89D553" w14:textId="77777777" w:rsidR="00EC7BB1" w:rsidRPr="00EC7BB1" w:rsidRDefault="00EC7BB1" w:rsidP="00EC7BB1">
      <w:pPr>
        <w:pStyle w:val="noidung"/>
        <w:ind w:firstLine="0"/>
      </w:pPr>
      <w:r w:rsidRPr="00EC7BB1">
        <w:t>Kết quả tìm kiếm được lưu vào Local Storage:</w:t>
      </w:r>
    </w:p>
    <w:p w14:paraId="75C9B720" w14:textId="77777777" w:rsidR="00EC7BB1" w:rsidRPr="00EC7BB1" w:rsidRDefault="00EC7BB1" w:rsidP="00E60141">
      <w:pPr>
        <w:pStyle w:val="manguon"/>
      </w:pPr>
      <w:r w:rsidRPr="00EC7BB1">
        <w:t>localStorage.setItem(</w:t>
      </w:r>
    </w:p>
    <w:p w14:paraId="56834EFE" w14:textId="77777777" w:rsidR="00EC7BB1" w:rsidRPr="00EC7BB1" w:rsidRDefault="00EC7BB1" w:rsidP="00E60141">
      <w:pPr>
        <w:pStyle w:val="manguon"/>
      </w:pPr>
      <w:r w:rsidRPr="00EC7BB1">
        <w:t xml:space="preserve">    "searchResults",</w:t>
      </w:r>
    </w:p>
    <w:p w14:paraId="067A5698" w14:textId="77777777" w:rsidR="00EC7BB1" w:rsidRPr="00EC7BB1" w:rsidRDefault="00EC7BB1" w:rsidP="00E60141">
      <w:pPr>
        <w:pStyle w:val="manguon"/>
      </w:pPr>
      <w:r w:rsidRPr="00EC7BB1">
        <w:t xml:space="preserve">    JSON.stringify(matchedProducts)</w:t>
      </w:r>
    </w:p>
    <w:p w14:paraId="1E58C369" w14:textId="77777777" w:rsidR="00EC7BB1" w:rsidRPr="00EC7BB1" w:rsidRDefault="00EC7BB1" w:rsidP="00E60141">
      <w:pPr>
        <w:pStyle w:val="manguon"/>
      </w:pPr>
      <w:r w:rsidRPr="00EC7BB1">
        <w:t>);</w:t>
      </w:r>
    </w:p>
    <w:p w14:paraId="4E4D63D7" w14:textId="77777777" w:rsidR="00EC7BB1" w:rsidRPr="00EC7BB1" w:rsidRDefault="00EC7BB1" w:rsidP="00EC7BB1">
      <w:pPr>
        <w:pStyle w:val="noidung"/>
        <w:ind w:firstLine="0"/>
      </w:pPr>
      <w:r w:rsidRPr="00EC7BB1">
        <w:lastRenderedPageBreak/>
        <w:t>Cuối cùng hệ thống chuyển đến trang kết quả tìm kiếm:</w:t>
      </w:r>
    </w:p>
    <w:p w14:paraId="09FC2100" w14:textId="77777777" w:rsidR="00EC7BB1" w:rsidRPr="00EC7BB1" w:rsidRDefault="00EC7BB1" w:rsidP="00E60141">
      <w:pPr>
        <w:pStyle w:val="manguon"/>
      </w:pPr>
      <w:r w:rsidRPr="00EC7BB1">
        <w:t>window.location.href = "search-results.html";</w:t>
      </w:r>
    </w:p>
    <w:p w14:paraId="288AB413" w14:textId="77777777" w:rsidR="00EC7BB1" w:rsidRPr="00E60141" w:rsidRDefault="00EC7BB1" w:rsidP="00EC7BB1">
      <w:pPr>
        <w:pStyle w:val="noidung"/>
        <w:ind w:firstLine="0"/>
        <w:rPr>
          <w:b/>
          <w:bCs/>
        </w:rPr>
      </w:pPr>
      <w:r w:rsidRPr="00E60141">
        <w:rPr>
          <w:b/>
          <w:bCs/>
        </w:rPr>
        <w:t>Giải thuật:</w:t>
      </w:r>
    </w:p>
    <w:p w14:paraId="27905AF3" w14:textId="77777777" w:rsidR="00682D9A" w:rsidRDefault="00682D9A" w:rsidP="00682D9A">
      <w:pPr>
        <w:pStyle w:val="manguon"/>
      </w:pPr>
      <w:r>
        <w:t>[ 1. Nhận từ khóa ]</w:t>
      </w:r>
    </w:p>
    <w:p w14:paraId="67FDD9DE" w14:textId="77777777" w:rsidR="00682D9A" w:rsidRDefault="00682D9A" w:rsidP="00682D9A">
      <w:pPr>
        <w:pStyle w:val="manguon"/>
      </w:pPr>
      <w:r>
        <w:t xml:space="preserve">     │</w:t>
      </w:r>
    </w:p>
    <w:p w14:paraId="109BFF54" w14:textId="77777777" w:rsidR="00682D9A" w:rsidRDefault="00682D9A" w:rsidP="00682D9A">
      <w:pPr>
        <w:pStyle w:val="manguon"/>
      </w:pPr>
      <w:r>
        <w:t xml:space="preserve">     ▼</w:t>
      </w:r>
    </w:p>
    <w:p w14:paraId="4B9EFFA6" w14:textId="77777777" w:rsidR="00682D9A" w:rsidRDefault="00682D9A" w:rsidP="00682D9A">
      <w:pPr>
        <w:pStyle w:val="manguon"/>
      </w:pPr>
      <w:r>
        <w:t>[ 2. toLowerCase() ]</w:t>
      </w:r>
    </w:p>
    <w:p w14:paraId="2DC25DBF" w14:textId="77777777" w:rsidR="00682D9A" w:rsidRDefault="00682D9A" w:rsidP="00682D9A">
      <w:pPr>
        <w:pStyle w:val="manguon"/>
      </w:pPr>
      <w:r>
        <w:t xml:space="preserve">     │</w:t>
      </w:r>
    </w:p>
    <w:p w14:paraId="14932515" w14:textId="77777777" w:rsidR="00682D9A" w:rsidRDefault="00682D9A" w:rsidP="00682D9A">
      <w:pPr>
        <w:pStyle w:val="manguon"/>
      </w:pPr>
      <w:r>
        <w:t xml:space="preserve">     ▼</w:t>
      </w:r>
    </w:p>
    <w:p w14:paraId="6C024F0C" w14:textId="77777777" w:rsidR="00682D9A" w:rsidRDefault="00682D9A" w:rsidP="00682D9A">
      <w:pPr>
        <w:pStyle w:val="manguon"/>
      </w:pPr>
      <w:r>
        <w:t>[ 3. filter() sản phẩm ]</w:t>
      </w:r>
    </w:p>
    <w:p w14:paraId="2F9F76F2" w14:textId="77777777" w:rsidR="00682D9A" w:rsidRDefault="00682D9A" w:rsidP="00682D9A">
      <w:pPr>
        <w:pStyle w:val="manguon"/>
      </w:pPr>
      <w:r>
        <w:t xml:space="preserve">     │</w:t>
      </w:r>
    </w:p>
    <w:p w14:paraId="13A2F7DC" w14:textId="77777777" w:rsidR="00682D9A" w:rsidRDefault="00682D9A" w:rsidP="00682D9A">
      <w:pPr>
        <w:pStyle w:val="manguon"/>
      </w:pPr>
      <w:r>
        <w:t xml:space="preserve">     ▼</w:t>
      </w:r>
    </w:p>
    <w:p w14:paraId="6E0B7382" w14:textId="77777777" w:rsidR="00682D9A" w:rsidRDefault="00682D9A" w:rsidP="00682D9A">
      <w:pPr>
        <w:pStyle w:val="manguon"/>
      </w:pPr>
      <w:r>
        <w:t>[ 4. Tạo danh sách KQ ]</w:t>
      </w:r>
    </w:p>
    <w:p w14:paraId="485B3218" w14:textId="77777777" w:rsidR="00682D9A" w:rsidRDefault="00682D9A" w:rsidP="00682D9A">
      <w:pPr>
        <w:pStyle w:val="manguon"/>
      </w:pPr>
      <w:r>
        <w:t xml:space="preserve">     │</w:t>
      </w:r>
    </w:p>
    <w:p w14:paraId="6D9DA3E6" w14:textId="77777777" w:rsidR="00682D9A" w:rsidRDefault="00682D9A" w:rsidP="00682D9A">
      <w:pPr>
        <w:pStyle w:val="manguon"/>
      </w:pPr>
      <w:r>
        <w:t xml:space="preserve">     ▼</w:t>
      </w:r>
    </w:p>
    <w:p w14:paraId="53A59EF2" w14:textId="77777777" w:rsidR="00682D9A" w:rsidRDefault="00682D9A" w:rsidP="00682D9A">
      <w:pPr>
        <w:pStyle w:val="manguon"/>
      </w:pPr>
      <w:r>
        <w:t>[ 5. localStorage.setItem() ]</w:t>
      </w:r>
    </w:p>
    <w:p w14:paraId="13CF9570" w14:textId="77777777" w:rsidR="00682D9A" w:rsidRDefault="00682D9A" w:rsidP="00682D9A">
      <w:pPr>
        <w:pStyle w:val="manguon"/>
      </w:pPr>
      <w:r>
        <w:t xml:space="preserve">     │</w:t>
      </w:r>
    </w:p>
    <w:p w14:paraId="1DA4B644" w14:textId="77777777" w:rsidR="00682D9A" w:rsidRDefault="00682D9A" w:rsidP="00682D9A">
      <w:pPr>
        <w:pStyle w:val="manguon"/>
      </w:pPr>
      <w:r>
        <w:t xml:space="preserve">     ▼</w:t>
      </w:r>
    </w:p>
    <w:p w14:paraId="51A7A0EB" w14:textId="701A92CC" w:rsidR="00682D9A" w:rsidRDefault="00682D9A" w:rsidP="00682D9A">
      <w:pPr>
        <w:pStyle w:val="manguon"/>
      </w:pPr>
      <w:r>
        <w:t>[ 6. Chuyển trang hiển thị ]</w:t>
      </w:r>
    </w:p>
    <w:p w14:paraId="5B2EC2E8" w14:textId="77777777" w:rsidR="00682D9A" w:rsidRDefault="00682D9A" w:rsidP="007F40F9">
      <w:pPr>
        <w:pStyle w:val="noidung"/>
        <w:ind w:firstLine="0"/>
      </w:pPr>
    </w:p>
    <w:p w14:paraId="5A579C98" w14:textId="1E14E617" w:rsidR="007F40F9" w:rsidRDefault="007F40F9" w:rsidP="000041C9">
      <w:pPr>
        <w:pStyle w:val="Heading3"/>
      </w:pPr>
      <w:bookmarkStart w:id="43" w:name="_Toc232072133"/>
      <w:r>
        <w:t xml:space="preserve">Chức năng </w:t>
      </w:r>
      <w:r w:rsidR="00EC7BB1">
        <w:t>xem chi tiết sản phẩm</w:t>
      </w:r>
      <w:bookmarkEnd w:id="43"/>
    </w:p>
    <w:p w14:paraId="6E1F4689" w14:textId="77777777" w:rsidR="00E60141" w:rsidRPr="00E60141" w:rsidRDefault="00E60141" w:rsidP="00E60141">
      <w:pPr>
        <w:pStyle w:val="noidung"/>
        <w:ind w:firstLine="720"/>
      </w:pPr>
      <w:r w:rsidRPr="00E60141">
        <w:t>Chức năng này cho phép người dùng xem đầy đủ thông tin của sản phẩm được chọn như tên, hình ảnh, giá bán, mô tả và thông số kỹ thuật.</w:t>
      </w:r>
    </w:p>
    <w:p w14:paraId="40E1F55F" w14:textId="77777777" w:rsidR="00E60141" w:rsidRPr="00E60141" w:rsidRDefault="00E60141" w:rsidP="00E60141">
      <w:pPr>
        <w:pStyle w:val="noidung"/>
        <w:ind w:firstLine="0"/>
        <w:rPr>
          <w:b/>
          <w:bCs/>
        </w:rPr>
      </w:pPr>
      <w:r w:rsidRPr="00E60141">
        <w:rPr>
          <w:b/>
          <w:bCs/>
        </w:rPr>
        <w:t>Mô tả xử lý:</w:t>
      </w:r>
    </w:p>
    <w:p w14:paraId="378F243D" w14:textId="77777777" w:rsidR="00E60141" w:rsidRPr="00E60141" w:rsidRDefault="00E60141" w:rsidP="00E60141">
      <w:pPr>
        <w:pStyle w:val="noidung"/>
        <w:ind w:firstLine="0"/>
      </w:pPr>
      <w:r w:rsidRPr="00E60141">
        <w:t>Khi người dùng nhấn vào một sản phẩm, hệ thống lưu mã sản phẩm:</w:t>
      </w:r>
    </w:p>
    <w:p w14:paraId="096E1320" w14:textId="77777777" w:rsidR="00E60141" w:rsidRPr="00E60141" w:rsidRDefault="00E60141" w:rsidP="00E60141">
      <w:pPr>
        <w:pStyle w:val="manguon"/>
      </w:pPr>
      <w:r w:rsidRPr="00E60141">
        <w:t>localStorage.setItem(</w:t>
      </w:r>
    </w:p>
    <w:p w14:paraId="5EE079BB" w14:textId="77777777" w:rsidR="00E60141" w:rsidRPr="00E60141" w:rsidRDefault="00E60141" w:rsidP="00E60141">
      <w:pPr>
        <w:pStyle w:val="manguon"/>
      </w:pPr>
      <w:r w:rsidRPr="00E60141">
        <w:t xml:space="preserve">    "selectedProductId",</w:t>
      </w:r>
    </w:p>
    <w:p w14:paraId="64AAE33B" w14:textId="77777777" w:rsidR="00E60141" w:rsidRPr="00E60141" w:rsidRDefault="00E60141" w:rsidP="00E60141">
      <w:pPr>
        <w:pStyle w:val="manguon"/>
      </w:pPr>
      <w:r w:rsidRPr="00E60141">
        <w:t xml:space="preserve">    product.id</w:t>
      </w:r>
    </w:p>
    <w:p w14:paraId="0ADC48A5" w14:textId="77777777" w:rsidR="00E60141" w:rsidRPr="00E60141" w:rsidRDefault="00E60141" w:rsidP="00E60141">
      <w:pPr>
        <w:pStyle w:val="manguon"/>
      </w:pPr>
      <w:r w:rsidRPr="00E60141">
        <w:t>);</w:t>
      </w:r>
    </w:p>
    <w:p w14:paraId="3FDB9F3C" w14:textId="77777777" w:rsidR="00E60141" w:rsidRPr="00E60141" w:rsidRDefault="00E60141" w:rsidP="00E60141">
      <w:pPr>
        <w:pStyle w:val="noidung"/>
        <w:ind w:firstLine="0"/>
      </w:pPr>
      <w:r w:rsidRPr="00E60141">
        <w:t>Sau đó chuyển sang trang chi tiết:</w:t>
      </w:r>
    </w:p>
    <w:p w14:paraId="67788A99" w14:textId="77777777" w:rsidR="00E60141" w:rsidRPr="00E60141" w:rsidRDefault="00E60141" w:rsidP="00E60141">
      <w:pPr>
        <w:pStyle w:val="manguon"/>
      </w:pPr>
      <w:r w:rsidRPr="00E60141">
        <w:t>window.location.href = detailLink;</w:t>
      </w:r>
    </w:p>
    <w:p w14:paraId="166A0C91" w14:textId="77777777" w:rsidR="00E60141" w:rsidRPr="00E60141" w:rsidRDefault="00E60141" w:rsidP="00E60141">
      <w:pPr>
        <w:pStyle w:val="noidung"/>
        <w:ind w:firstLine="0"/>
      </w:pPr>
      <w:r w:rsidRPr="00E60141">
        <w:lastRenderedPageBreak/>
        <w:t>Tại trang chi tiết, hệ thống đọc mã sản phẩm:</w:t>
      </w:r>
    </w:p>
    <w:p w14:paraId="7D70C940" w14:textId="77777777" w:rsidR="00E60141" w:rsidRPr="00E60141" w:rsidRDefault="00E60141" w:rsidP="00E60141">
      <w:pPr>
        <w:pStyle w:val="manguon"/>
      </w:pPr>
      <w:r w:rsidRPr="00E60141">
        <w:t>const selectedId =</w:t>
      </w:r>
    </w:p>
    <w:p w14:paraId="6AE58D64" w14:textId="77777777" w:rsidR="00E60141" w:rsidRPr="00E60141" w:rsidRDefault="00E60141" w:rsidP="00E60141">
      <w:pPr>
        <w:pStyle w:val="manguon"/>
      </w:pPr>
      <w:r w:rsidRPr="00E60141">
        <w:t>parseInt(localStorage.getItem("selectedProductId"));</w:t>
      </w:r>
    </w:p>
    <w:p w14:paraId="036E19F6" w14:textId="77777777" w:rsidR="00E60141" w:rsidRPr="00E60141" w:rsidRDefault="00E60141" w:rsidP="00E60141">
      <w:pPr>
        <w:pStyle w:val="noidung"/>
        <w:ind w:firstLine="0"/>
      </w:pPr>
      <w:r w:rsidRPr="00E60141">
        <w:t>Tiếp tục tìm kiếm sản phẩm tương ứng:</w:t>
      </w:r>
    </w:p>
    <w:p w14:paraId="31E6A3BF" w14:textId="77777777" w:rsidR="00E60141" w:rsidRPr="00E60141" w:rsidRDefault="00E60141" w:rsidP="00E60141">
      <w:pPr>
        <w:pStyle w:val="manguon"/>
      </w:pPr>
      <w:r w:rsidRPr="00E60141">
        <w:t>const product =</w:t>
      </w:r>
    </w:p>
    <w:p w14:paraId="7824A4C2" w14:textId="77777777" w:rsidR="00E60141" w:rsidRPr="00E60141" w:rsidRDefault="00E60141" w:rsidP="00E60141">
      <w:pPr>
        <w:pStyle w:val="manguon"/>
      </w:pPr>
      <w:r w:rsidRPr="00E60141">
        <w:t>products.find(p =&gt; p.id === selectedId);</w:t>
      </w:r>
    </w:p>
    <w:p w14:paraId="30D1A688" w14:textId="77777777" w:rsidR="00E60141" w:rsidRPr="00E60141" w:rsidRDefault="00E60141" w:rsidP="00E60141">
      <w:pPr>
        <w:pStyle w:val="noidung"/>
        <w:ind w:firstLine="0"/>
      </w:pPr>
      <w:r w:rsidRPr="00E60141">
        <w:t>Sau khi tìm thấy dữ liệu, hệ thống cập nhật các thành phần giao diện thông qua DOM.</w:t>
      </w:r>
    </w:p>
    <w:p w14:paraId="75EE7337" w14:textId="77777777" w:rsidR="00E60141" w:rsidRPr="00E60141" w:rsidRDefault="00E60141" w:rsidP="00E60141">
      <w:pPr>
        <w:pStyle w:val="noidung"/>
        <w:ind w:firstLine="0"/>
        <w:rPr>
          <w:b/>
          <w:bCs/>
        </w:rPr>
      </w:pPr>
      <w:r w:rsidRPr="00E60141">
        <w:rPr>
          <w:b/>
          <w:bCs/>
        </w:rPr>
        <w:t>Giải thuật:</w:t>
      </w:r>
    </w:p>
    <w:p w14:paraId="7B114689" w14:textId="77777777" w:rsidR="00682D9A" w:rsidRDefault="00682D9A" w:rsidP="00682D9A">
      <w:pPr>
        <w:pStyle w:val="manguon"/>
      </w:pPr>
      <w:r>
        <w:t>[ 1. Người dùng chọn sản phẩm ]</w:t>
      </w:r>
    </w:p>
    <w:p w14:paraId="60CBEE67" w14:textId="77777777" w:rsidR="00682D9A" w:rsidRDefault="00682D9A" w:rsidP="00682D9A">
      <w:pPr>
        <w:pStyle w:val="manguon"/>
      </w:pPr>
      <w:r>
        <w:t xml:space="preserve">                 │</w:t>
      </w:r>
    </w:p>
    <w:p w14:paraId="0A85D058" w14:textId="77777777" w:rsidR="00682D9A" w:rsidRDefault="00682D9A" w:rsidP="00682D9A">
      <w:pPr>
        <w:pStyle w:val="manguon"/>
      </w:pPr>
      <w:r>
        <w:t xml:space="preserve">                 ▼</w:t>
      </w:r>
    </w:p>
    <w:p w14:paraId="4A967B29" w14:textId="77777777" w:rsidR="00682D9A" w:rsidRDefault="00682D9A" w:rsidP="00682D9A">
      <w:pPr>
        <w:pStyle w:val="manguon"/>
      </w:pPr>
      <w:r>
        <w:t>[ 2. Lưu ID vào Local Storage ]</w:t>
      </w:r>
    </w:p>
    <w:p w14:paraId="09FFC0C5" w14:textId="77777777" w:rsidR="00682D9A" w:rsidRDefault="00682D9A" w:rsidP="00682D9A">
      <w:pPr>
        <w:pStyle w:val="manguon"/>
      </w:pPr>
      <w:r>
        <w:t xml:space="preserve">                 │</w:t>
      </w:r>
    </w:p>
    <w:p w14:paraId="3392F61F" w14:textId="77777777" w:rsidR="00682D9A" w:rsidRDefault="00682D9A" w:rsidP="00682D9A">
      <w:pPr>
        <w:pStyle w:val="manguon"/>
      </w:pPr>
      <w:r>
        <w:t xml:space="preserve">                 ▼</w:t>
      </w:r>
    </w:p>
    <w:p w14:paraId="27F8D1B7" w14:textId="77777777" w:rsidR="00682D9A" w:rsidRDefault="00682D9A" w:rsidP="00682D9A">
      <w:pPr>
        <w:pStyle w:val="manguon"/>
      </w:pPr>
      <w:r>
        <w:t>[ 3. Chuyển sang trang chi tiết ]</w:t>
      </w:r>
    </w:p>
    <w:p w14:paraId="0F9213C7" w14:textId="77777777" w:rsidR="00682D9A" w:rsidRDefault="00682D9A" w:rsidP="00682D9A">
      <w:pPr>
        <w:pStyle w:val="manguon"/>
      </w:pPr>
      <w:r>
        <w:t xml:space="preserve">                 │</w:t>
      </w:r>
    </w:p>
    <w:p w14:paraId="720D78E8" w14:textId="77777777" w:rsidR="00682D9A" w:rsidRDefault="00682D9A" w:rsidP="00682D9A">
      <w:pPr>
        <w:pStyle w:val="manguon"/>
      </w:pPr>
      <w:r>
        <w:t xml:space="preserve">                 ▼</w:t>
      </w:r>
    </w:p>
    <w:p w14:paraId="09E43E4B" w14:textId="77777777" w:rsidR="00682D9A" w:rsidRDefault="00682D9A" w:rsidP="00682D9A">
      <w:pPr>
        <w:pStyle w:val="manguon"/>
      </w:pPr>
      <w:r>
        <w:t>[ 4. Đọc ID đã lưu ]</w:t>
      </w:r>
    </w:p>
    <w:p w14:paraId="143666D7" w14:textId="77777777" w:rsidR="00682D9A" w:rsidRDefault="00682D9A" w:rsidP="00682D9A">
      <w:pPr>
        <w:pStyle w:val="manguon"/>
      </w:pPr>
      <w:r>
        <w:t xml:space="preserve">                 │</w:t>
      </w:r>
    </w:p>
    <w:p w14:paraId="0614044D" w14:textId="77777777" w:rsidR="00682D9A" w:rsidRDefault="00682D9A" w:rsidP="00682D9A">
      <w:pPr>
        <w:pStyle w:val="manguon"/>
      </w:pPr>
      <w:r>
        <w:t xml:space="preserve">                 ▼</w:t>
      </w:r>
    </w:p>
    <w:p w14:paraId="48F5A84F" w14:textId="77777777" w:rsidR="00682D9A" w:rsidRDefault="00682D9A" w:rsidP="00682D9A">
      <w:pPr>
        <w:pStyle w:val="manguon"/>
      </w:pPr>
      <w:r>
        <w:t>[ 5. Tìm sản phẩm bằng find() ]</w:t>
      </w:r>
    </w:p>
    <w:p w14:paraId="1346AA3B" w14:textId="77777777" w:rsidR="00682D9A" w:rsidRDefault="00682D9A" w:rsidP="00682D9A">
      <w:pPr>
        <w:pStyle w:val="manguon"/>
      </w:pPr>
      <w:r>
        <w:t xml:space="preserve">                 │</w:t>
      </w:r>
    </w:p>
    <w:p w14:paraId="18FD5082" w14:textId="77777777" w:rsidR="00682D9A" w:rsidRDefault="00682D9A" w:rsidP="00682D9A">
      <w:pPr>
        <w:pStyle w:val="manguon"/>
      </w:pPr>
      <w:r>
        <w:t xml:space="preserve">                 ▼</w:t>
      </w:r>
    </w:p>
    <w:p w14:paraId="587FE3A4" w14:textId="4906521C" w:rsidR="00682D9A" w:rsidRPr="00E60141" w:rsidRDefault="00682D9A" w:rsidP="00682D9A">
      <w:pPr>
        <w:pStyle w:val="manguon"/>
      </w:pPr>
      <w:r>
        <w:t>[ 6. Hiển thị thông tin sản phẩm ]</w:t>
      </w:r>
    </w:p>
    <w:p w14:paraId="255B492F" w14:textId="77FAAEAD" w:rsidR="007F40F9" w:rsidRDefault="007F40F9" w:rsidP="000041C9">
      <w:pPr>
        <w:pStyle w:val="Heading3"/>
      </w:pPr>
      <w:bookmarkStart w:id="44" w:name="_Toc232072134"/>
      <w:r>
        <w:t xml:space="preserve">Chức năng </w:t>
      </w:r>
      <w:r w:rsidR="00EC7BB1">
        <w:t>quản lý giỏ hàng</w:t>
      </w:r>
      <w:bookmarkEnd w:id="44"/>
    </w:p>
    <w:p w14:paraId="3A13547C" w14:textId="77777777" w:rsidR="00E60141" w:rsidRDefault="00E60141" w:rsidP="00E60141">
      <w:pPr>
        <w:pStyle w:val="noidung"/>
        <w:ind w:firstLine="720"/>
      </w:pPr>
      <w:r>
        <w:t>Đây là chức năng quan trọng nhất của hệ thống, cho phép thêm sản phẩm vào giỏ hàng và quản lý số lượng sản phẩm.</w:t>
      </w:r>
    </w:p>
    <w:p w14:paraId="129CECAC" w14:textId="77777777" w:rsidR="00E60141" w:rsidRPr="00E60141" w:rsidRDefault="00E60141" w:rsidP="00E60141">
      <w:pPr>
        <w:pStyle w:val="noidung"/>
        <w:ind w:firstLine="0"/>
        <w:rPr>
          <w:b/>
          <w:bCs/>
        </w:rPr>
      </w:pPr>
      <w:r w:rsidRPr="00E60141">
        <w:rPr>
          <w:b/>
          <w:bCs/>
        </w:rPr>
        <w:t>Mô tả xử lý:</w:t>
      </w:r>
    </w:p>
    <w:p w14:paraId="29302ADF" w14:textId="77777777" w:rsidR="00E60141" w:rsidRDefault="00E60141" w:rsidP="00E60141">
      <w:pPr>
        <w:pStyle w:val="noidung"/>
        <w:ind w:firstLine="0"/>
      </w:pPr>
      <w:r>
        <w:t>Đầu tiên hệ thống đọc dữ liệu giỏ hàng:</w:t>
      </w:r>
    </w:p>
    <w:p w14:paraId="37E9832E" w14:textId="77777777" w:rsidR="00E60141" w:rsidRPr="00E60141" w:rsidRDefault="00E60141" w:rsidP="00E60141">
      <w:pPr>
        <w:pStyle w:val="manguon"/>
      </w:pPr>
      <w:r w:rsidRPr="00E60141">
        <w:t>let cart =</w:t>
      </w:r>
    </w:p>
    <w:p w14:paraId="145A5135" w14:textId="77777777" w:rsidR="00E60141" w:rsidRDefault="00E60141" w:rsidP="00E60141">
      <w:pPr>
        <w:pStyle w:val="manguon"/>
      </w:pPr>
      <w:r w:rsidRPr="00E60141">
        <w:t>JSON.parse(localStorage.getItem("cart")) || [];</w:t>
      </w:r>
    </w:p>
    <w:p w14:paraId="67EA1B65" w14:textId="77777777" w:rsidR="00E60141" w:rsidRDefault="00E60141" w:rsidP="00E60141">
      <w:pPr>
        <w:pStyle w:val="noidung"/>
        <w:ind w:firstLine="0"/>
      </w:pPr>
      <w:r>
        <w:lastRenderedPageBreak/>
        <w:t>Tìm sản phẩm được chọn:</w:t>
      </w:r>
    </w:p>
    <w:p w14:paraId="1B29D3ED" w14:textId="77777777" w:rsidR="00E60141" w:rsidRPr="00E60141" w:rsidRDefault="00E60141" w:rsidP="00E60141">
      <w:pPr>
        <w:pStyle w:val="manguon"/>
      </w:pPr>
      <w:r w:rsidRPr="00E60141">
        <w:t>const product =</w:t>
      </w:r>
    </w:p>
    <w:p w14:paraId="2EB3E398" w14:textId="77777777" w:rsidR="00E60141" w:rsidRPr="00E60141" w:rsidRDefault="00E60141" w:rsidP="00E60141">
      <w:pPr>
        <w:pStyle w:val="manguon"/>
      </w:pPr>
      <w:r w:rsidRPr="00E60141">
        <w:t>products.find(item =&gt;</w:t>
      </w:r>
    </w:p>
    <w:p w14:paraId="462F1669" w14:textId="77777777" w:rsidR="00E60141" w:rsidRPr="00E60141" w:rsidRDefault="00E60141" w:rsidP="00E60141">
      <w:pPr>
        <w:pStyle w:val="manguon"/>
      </w:pPr>
      <w:r w:rsidRPr="00E60141">
        <w:t xml:space="preserve">    item.id === productId</w:t>
      </w:r>
    </w:p>
    <w:p w14:paraId="177B8BF8" w14:textId="77777777" w:rsidR="00E60141" w:rsidRDefault="00E60141" w:rsidP="00E60141">
      <w:pPr>
        <w:pStyle w:val="manguon"/>
      </w:pPr>
      <w:r w:rsidRPr="00E60141">
        <w:t>);</w:t>
      </w:r>
    </w:p>
    <w:p w14:paraId="79B56A0E" w14:textId="77777777" w:rsidR="00E60141" w:rsidRDefault="00E60141" w:rsidP="00E60141">
      <w:pPr>
        <w:pStyle w:val="noidung"/>
        <w:ind w:firstLine="0"/>
      </w:pPr>
      <w:r>
        <w:t>Kiểm tra sản phẩm đã tồn tại:</w:t>
      </w:r>
    </w:p>
    <w:p w14:paraId="3FB2876F" w14:textId="77777777" w:rsidR="00E60141" w:rsidRPr="00E60141" w:rsidRDefault="00E60141" w:rsidP="00E60141">
      <w:pPr>
        <w:pStyle w:val="manguon"/>
      </w:pPr>
      <w:r w:rsidRPr="00E60141">
        <w:t>const existingItem =</w:t>
      </w:r>
    </w:p>
    <w:p w14:paraId="3F0279FA" w14:textId="77777777" w:rsidR="00E60141" w:rsidRPr="00E60141" w:rsidRDefault="00E60141" w:rsidP="00E60141">
      <w:pPr>
        <w:pStyle w:val="manguon"/>
      </w:pPr>
      <w:r w:rsidRPr="00E60141">
        <w:t>cart.find(item =&gt;</w:t>
      </w:r>
    </w:p>
    <w:p w14:paraId="5D0E3EB1" w14:textId="77777777" w:rsidR="00E60141" w:rsidRPr="00E60141" w:rsidRDefault="00E60141" w:rsidP="00E60141">
      <w:pPr>
        <w:pStyle w:val="manguon"/>
      </w:pPr>
      <w:r w:rsidRPr="00E60141">
        <w:t xml:space="preserve">    item.id === productId</w:t>
      </w:r>
    </w:p>
    <w:p w14:paraId="0687E219" w14:textId="77777777" w:rsidR="00E60141" w:rsidRDefault="00E60141" w:rsidP="00E60141">
      <w:pPr>
        <w:pStyle w:val="manguon"/>
      </w:pPr>
      <w:r w:rsidRPr="00E60141">
        <w:t>);</w:t>
      </w:r>
    </w:p>
    <w:p w14:paraId="25F98BBC" w14:textId="77777777" w:rsidR="00E60141" w:rsidRDefault="00E60141" w:rsidP="00E60141">
      <w:pPr>
        <w:pStyle w:val="noidung"/>
        <w:ind w:firstLine="0"/>
      </w:pPr>
      <w:r>
        <w:t>Nếu tồn tại:</w:t>
      </w:r>
    </w:p>
    <w:p w14:paraId="71727D0A" w14:textId="77777777" w:rsidR="00E60141" w:rsidRDefault="00E60141" w:rsidP="00E60141">
      <w:pPr>
        <w:pStyle w:val="manguon"/>
      </w:pPr>
      <w:r w:rsidRPr="00E60141">
        <w:t>existingItem.quantity++;</w:t>
      </w:r>
    </w:p>
    <w:p w14:paraId="5033EF5A" w14:textId="77777777" w:rsidR="00E60141" w:rsidRDefault="00E60141" w:rsidP="00E60141">
      <w:pPr>
        <w:pStyle w:val="noidung"/>
        <w:ind w:firstLine="0"/>
      </w:pPr>
      <w:r>
        <w:t>Nếu chưa tồn tại:</w:t>
      </w:r>
    </w:p>
    <w:p w14:paraId="7372404F" w14:textId="77777777" w:rsidR="00E60141" w:rsidRPr="00E60141" w:rsidRDefault="00E60141" w:rsidP="00E60141">
      <w:pPr>
        <w:pStyle w:val="manguon"/>
      </w:pPr>
      <w:r w:rsidRPr="00E60141">
        <w:t>cart.push({</w:t>
      </w:r>
    </w:p>
    <w:p w14:paraId="011A1721" w14:textId="77777777" w:rsidR="00E60141" w:rsidRPr="00E60141" w:rsidRDefault="00E60141" w:rsidP="00E60141">
      <w:pPr>
        <w:pStyle w:val="manguon"/>
      </w:pPr>
      <w:r w:rsidRPr="00E60141">
        <w:t xml:space="preserve">    ...product,</w:t>
      </w:r>
    </w:p>
    <w:p w14:paraId="60F60D5A" w14:textId="77777777" w:rsidR="00E60141" w:rsidRPr="00E60141" w:rsidRDefault="00E60141" w:rsidP="00E60141">
      <w:pPr>
        <w:pStyle w:val="manguon"/>
      </w:pPr>
      <w:r w:rsidRPr="00E60141">
        <w:t xml:space="preserve">    quantity: 1</w:t>
      </w:r>
    </w:p>
    <w:p w14:paraId="5A6B10A8" w14:textId="77777777" w:rsidR="00E60141" w:rsidRDefault="00E60141" w:rsidP="00E60141">
      <w:pPr>
        <w:pStyle w:val="manguon"/>
      </w:pPr>
      <w:r w:rsidRPr="00E60141">
        <w:t>});</w:t>
      </w:r>
    </w:p>
    <w:p w14:paraId="586AF5F7" w14:textId="77777777" w:rsidR="00E60141" w:rsidRDefault="00E60141" w:rsidP="00E60141">
      <w:pPr>
        <w:pStyle w:val="noidung"/>
        <w:ind w:firstLine="0"/>
      </w:pPr>
      <w:r>
        <w:t>Sau đó lưu lại dữ liệu:</w:t>
      </w:r>
    </w:p>
    <w:p w14:paraId="1A6AE504" w14:textId="77777777" w:rsidR="00E60141" w:rsidRPr="00E60141" w:rsidRDefault="00E60141" w:rsidP="00E60141">
      <w:pPr>
        <w:pStyle w:val="manguon"/>
      </w:pPr>
      <w:r w:rsidRPr="00E60141">
        <w:t>localStorage.setItem(</w:t>
      </w:r>
    </w:p>
    <w:p w14:paraId="11E08D98" w14:textId="77777777" w:rsidR="00E60141" w:rsidRPr="00E60141" w:rsidRDefault="00E60141" w:rsidP="00E60141">
      <w:pPr>
        <w:pStyle w:val="manguon"/>
      </w:pPr>
      <w:r w:rsidRPr="00E60141">
        <w:t xml:space="preserve">    "cart",</w:t>
      </w:r>
    </w:p>
    <w:p w14:paraId="6EA4AA1A" w14:textId="77777777" w:rsidR="00E60141" w:rsidRPr="00E60141" w:rsidRDefault="00E60141" w:rsidP="00E60141">
      <w:pPr>
        <w:pStyle w:val="manguon"/>
      </w:pPr>
      <w:r w:rsidRPr="00E60141">
        <w:t xml:space="preserve">    JSON.stringify(cart)</w:t>
      </w:r>
    </w:p>
    <w:p w14:paraId="3E1E95E4" w14:textId="77777777" w:rsidR="00E60141" w:rsidRDefault="00E60141" w:rsidP="00E60141">
      <w:pPr>
        <w:pStyle w:val="manguon"/>
      </w:pPr>
      <w:r w:rsidRPr="00E60141">
        <w:t>);</w:t>
      </w:r>
    </w:p>
    <w:p w14:paraId="36691BC7" w14:textId="77777777" w:rsidR="00E60141" w:rsidRPr="00E60141" w:rsidRDefault="00E60141" w:rsidP="00E60141">
      <w:pPr>
        <w:pStyle w:val="noidung"/>
        <w:ind w:firstLine="0"/>
        <w:rPr>
          <w:b/>
          <w:bCs/>
        </w:rPr>
      </w:pPr>
      <w:r w:rsidRPr="00E60141">
        <w:rPr>
          <w:b/>
          <w:bCs/>
        </w:rPr>
        <w:t>Giải thuật:</w:t>
      </w:r>
    </w:p>
    <w:p w14:paraId="3EE20ED5" w14:textId="77777777" w:rsidR="00682D9A" w:rsidRDefault="00682D9A" w:rsidP="00682D9A">
      <w:pPr>
        <w:pStyle w:val="manguon"/>
        <w:pBdr>
          <w:right w:val="dashed" w:sz="4" w:space="11" w:color="auto"/>
        </w:pBdr>
      </w:pPr>
      <w:r>
        <w:t>[ 1. Đọc giỏ hàng từ Local Storage ]</w:t>
      </w:r>
    </w:p>
    <w:p w14:paraId="015FE483" w14:textId="77777777" w:rsidR="00682D9A" w:rsidRDefault="00682D9A" w:rsidP="00682D9A">
      <w:pPr>
        <w:pStyle w:val="manguon"/>
        <w:pBdr>
          <w:right w:val="dashed" w:sz="4" w:space="11" w:color="auto"/>
        </w:pBdr>
      </w:pPr>
      <w:r>
        <w:t xml:space="preserve">                     │</w:t>
      </w:r>
    </w:p>
    <w:p w14:paraId="56CE34FA" w14:textId="77777777" w:rsidR="00682D9A" w:rsidRDefault="00682D9A" w:rsidP="00682D9A">
      <w:pPr>
        <w:pStyle w:val="manguon"/>
        <w:pBdr>
          <w:right w:val="dashed" w:sz="4" w:space="11" w:color="auto"/>
        </w:pBdr>
      </w:pPr>
      <w:r>
        <w:t xml:space="preserve">                     ▼</w:t>
      </w:r>
    </w:p>
    <w:p w14:paraId="3FD34E49" w14:textId="77777777" w:rsidR="00682D9A" w:rsidRDefault="00682D9A" w:rsidP="00682D9A">
      <w:pPr>
        <w:pStyle w:val="manguon"/>
        <w:pBdr>
          <w:right w:val="dashed" w:sz="4" w:space="11" w:color="auto"/>
        </w:pBdr>
      </w:pPr>
      <w:r>
        <w:t>[ 2. Tìm sản phẩm được chọn ]</w:t>
      </w:r>
    </w:p>
    <w:p w14:paraId="286F284D" w14:textId="77777777" w:rsidR="00682D9A" w:rsidRDefault="00682D9A" w:rsidP="00682D9A">
      <w:pPr>
        <w:pStyle w:val="manguon"/>
        <w:pBdr>
          <w:right w:val="dashed" w:sz="4" w:space="11" w:color="auto"/>
        </w:pBdr>
      </w:pPr>
      <w:r>
        <w:t xml:space="preserve">                     │</w:t>
      </w:r>
    </w:p>
    <w:p w14:paraId="4B69ED63" w14:textId="77777777" w:rsidR="00682D9A" w:rsidRDefault="00682D9A" w:rsidP="00682D9A">
      <w:pPr>
        <w:pStyle w:val="manguon"/>
        <w:pBdr>
          <w:right w:val="dashed" w:sz="4" w:space="11" w:color="auto"/>
        </w:pBdr>
      </w:pPr>
      <w:r>
        <w:t xml:space="preserve">                     ▼</w:t>
      </w:r>
    </w:p>
    <w:p w14:paraId="39C4B985" w14:textId="3CD9DA4D" w:rsidR="00682D9A" w:rsidRDefault="00682D9A" w:rsidP="00682D9A">
      <w:pPr>
        <w:pStyle w:val="manguon"/>
        <w:pBdr>
          <w:right w:val="dashed" w:sz="4" w:space="11" w:color="auto"/>
        </w:pBdr>
      </w:pPr>
      <w:r>
        <w:t>┌────────────── 3. Kiểm tra? ─────────────┐</w:t>
      </w:r>
    </w:p>
    <w:p w14:paraId="4B0DF2E4" w14:textId="12DA73DD" w:rsidR="00682D9A" w:rsidRDefault="00682D9A" w:rsidP="00682D9A">
      <w:pPr>
        <w:pStyle w:val="manguon"/>
        <w:pBdr>
          <w:right w:val="dashed" w:sz="4" w:space="11" w:color="auto"/>
        </w:pBdr>
      </w:pPr>
      <w:r>
        <w:t>│                                         │</w:t>
      </w:r>
    </w:p>
    <w:p w14:paraId="712BEAEB" w14:textId="2B45AB3C" w:rsidR="00682D9A" w:rsidRDefault="00682D9A" w:rsidP="00682D9A">
      <w:pPr>
        <w:pStyle w:val="manguon"/>
        <w:pBdr>
          <w:right w:val="dashed" w:sz="4" w:space="11" w:color="auto"/>
        </w:pBdr>
      </w:pPr>
      <w:r>
        <w:lastRenderedPageBreak/>
        <w:t>▼ (Nếu tồn tại)                           ▼(Nếu chưa tồn</w:t>
      </w:r>
      <w:r>
        <w:t xml:space="preserve"> </w:t>
      </w:r>
      <w:r>
        <w:t>tại)</w:t>
      </w:r>
    </w:p>
    <w:p w14:paraId="3CE02E42" w14:textId="227DFBDB" w:rsidR="00682D9A" w:rsidRDefault="00682D9A" w:rsidP="00682D9A">
      <w:pPr>
        <w:pStyle w:val="manguon"/>
        <w:pBdr>
          <w:right w:val="dashed" w:sz="4" w:space="11" w:color="auto"/>
        </w:pBdr>
      </w:pPr>
      <w:r>
        <w:t>[ 4. Tăng số lượng ]             [ 5. Thêm mới sản phẩm ]</w:t>
      </w:r>
    </w:p>
    <w:p w14:paraId="7F5B8199" w14:textId="5578B592" w:rsidR="00682D9A" w:rsidRDefault="00682D9A" w:rsidP="00682D9A">
      <w:pPr>
        <w:pStyle w:val="manguon"/>
        <w:pBdr>
          <w:right w:val="dashed" w:sz="4" w:space="11" w:color="auto"/>
        </w:pBdr>
      </w:pPr>
      <w:r>
        <w:t>│                                         │</w:t>
      </w:r>
    </w:p>
    <w:p w14:paraId="7487D2CC" w14:textId="0C989AD6" w:rsidR="00682D9A" w:rsidRDefault="00682D9A" w:rsidP="00682D9A">
      <w:pPr>
        <w:pStyle w:val="manguon"/>
        <w:pBdr>
          <w:right w:val="dashed" w:sz="4" w:space="11" w:color="auto"/>
        </w:pBdr>
      </w:pPr>
      <w:r>
        <w:t>└────────────────────┬────────────────────┘</w:t>
      </w:r>
    </w:p>
    <w:p w14:paraId="19AEE502" w14:textId="4189E8D6" w:rsidR="00682D9A" w:rsidRDefault="00682D9A" w:rsidP="00682D9A">
      <w:pPr>
        <w:pStyle w:val="manguon"/>
        <w:pBdr>
          <w:right w:val="dashed" w:sz="4" w:space="11" w:color="auto"/>
        </w:pBdr>
      </w:pPr>
      <w:r>
        <w:t xml:space="preserve">                    </w:t>
      </w:r>
      <w:r>
        <w:t xml:space="preserve"> </w:t>
      </w:r>
      <w:r>
        <w:t>│</w:t>
      </w:r>
    </w:p>
    <w:p w14:paraId="65942BCE" w14:textId="62B631EE" w:rsidR="00682D9A" w:rsidRDefault="00682D9A" w:rsidP="00682D9A">
      <w:pPr>
        <w:pStyle w:val="manguon"/>
        <w:pBdr>
          <w:right w:val="dashed" w:sz="4" w:space="11" w:color="auto"/>
        </w:pBdr>
      </w:pPr>
      <w:r>
        <w:t xml:space="preserve">                    </w:t>
      </w:r>
      <w:r>
        <w:t xml:space="preserve"> </w:t>
      </w:r>
      <w:r>
        <w:t>▼</w:t>
      </w:r>
    </w:p>
    <w:p w14:paraId="006172E1" w14:textId="77777777" w:rsidR="00682D9A" w:rsidRDefault="00682D9A" w:rsidP="00682D9A">
      <w:pPr>
        <w:pStyle w:val="manguon"/>
        <w:pBdr>
          <w:right w:val="dashed" w:sz="4" w:space="11" w:color="auto"/>
        </w:pBdr>
      </w:pPr>
      <w:r>
        <w:t>[ 6. Lưu dữ liệu giỏ hàng vào Local Storage ]</w:t>
      </w:r>
    </w:p>
    <w:p w14:paraId="3580CA93" w14:textId="77777777" w:rsidR="00682D9A" w:rsidRDefault="00682D9A" w:rsidP="00682D9A">
      <w:pPr>
        <w:pStyle w:val="manguon"/>
        <w:pBdr>
          <w:right w:val="dashed" w:sz="4" w:space="11" w:color="auto"/>
        </w:pBdr>
      </w:pPr>
      <w:r>
        <w:t xml:space="preserve">                     │</w:t>
      </w:r>
    </w:p>
    <w:p w14:paraId="28E84305" w14:textId="77777777" w:rsidR="00682D9A" w:rsidRDefault="00682D9A" w:rsidP="00682D9A">
      <w:pPr>
        <w:pStyle w:val="manguon"/>
        <w:pBdr>
          <w:right w:val="dashed" w:sz="4" w:space="11" w:color="auto"/>
        </w:pBdr>
      </w:pPr>
      <w:r>
        <w:t xml:space="preserve">                     ▼</w:t>
      </w:r>
    </w:p>
    <w:p w14:paraId="478E91FC" w14:textId="066CC80E" w:rsidR="00682D9A" w:rsidRDefault="00682D9A" w:rsidP="00682D9A">
      <w:pPr>
        <w:pStyle w:val="manguon"/>
        <w:pBdr>
          <w:right w:val="dashed" w:sz="4" w:space="11" w:color="auto"/>
        </w:pBdr>
      </w:pPr>
      <w:r>
        <w:t>[ 7. Cập nhật số lượng trên giao diện ]</w:t>
      </w:r>
    </w:p>
    <w:p w14:paraId="26B02E77" w14:textId="77777777" w:rsidR="00682D9A" w:rsidRDefault="00682D9A" w:rsidP="00E60141">
      <w:pPr>
        <w:pStyle w:val="noidung"/>
        <w:ind w:firstLine="0"/>
      </w:pPr>
    </w:p>
    <w:p w14:paraId="5B9C8F01" w14:textId="77777777" w:rsidR="007F40F9" w:rsidRDefault="007F40F9" w:rsidP="000041C9">
      <w:pPr>
        <w:pStyle w:val="Heading3"/>
      </w:pPr>
      <w:bookmarkStart w:id="45" w:name="_Toc232072135"/>
      <w:r>
        <w:t xml:space="preserve">Chức năng </w:t>
      </w:r>
      <w:r w:rsidR="00E60141">
        <w:t>thanh toán</w:t>
      </w:r>
      <w:bookmarkEnd w:id="45"/>
    </w:p>
    <w:p w14:paraId="20270556" w14:textId="77777777" w:rsidR="00E60141" w:rsidRDefault="00E60141" w:rsidP="00E60141">
      <w:pPr>
        <w:pStyle w:val="noidung"/>
        <w:ind w:firstLine="720"/>
      </w:pPr>
      <w:r>
        <w:t>Chức năng thanh toán được sử dụng để xác nhận đơn hàng và hoàn tất quá trình mua sắm.</w:t>
      </w:r>
    </w:p>
    <w:p w14:paraId="14048445" w14:textId="77777777" w:rsidR="00E60141" w:rsidRDefault="00E60141" w:rsidP="00E60141">
      <w:pPr>
        <w:pStyle w:val="noidung"/>
        <w:ind w:firstLine="0"/>
      </w:pPr>
      <w:r w:rsidRPr="00E60141">
        <w:rPr>
          <w:b/>
          <w:bCs/>
        </w:rPr>
        <w:t>Mô tả xử lý</w:t>
      </w:r>
      <w:r w:rsidRPr="00E60141">
        <w:t>:</w:t>
      </w:r>
    </w:p>
    <w:p w14:paraId="0C52FE3F" w14:textId="77777777" w:rsidR="00E60141" w:rsidRDefault="00E60141" w:rsidP="00E60141">
      <w:pPr>
        <w:pStyle w:val="noidung"/>
        <w:ind w:firstLine="0"/>
      </w:pPr>
      <w:r>
        <w:t>Khi nhấn đặt hàng, hệ thống sẽ kiểm tra giỏ hàng:</w:t>
      </w:r>
    </w:p>
    <w:p w14:paraId="66F06CAF" w14:textId="77777777" w:rsidR="00E60141" w:rsidRDefault="00E60141" w:rsidP="00E60141">
      <w:pPr>
        <w:pStyle w:val="manguon"/>
      </w:pPr>
      <w:r w:rsidRPr="00E60141">
        <w:t>if (cart.length === 0)</w:t>
      </w:r>
    </w:p>
    <w:p w14:paraId="30865F73" w14:textId="77777777" w:rsidR="00E60141" w:rsidRDefault="00E60141" w:rsidP="00E60141">
      <w:pPr>
        <w:pStyle w:val="noidung"/>
        <w:ind w:firstLine="0"/>
      </w:pPr>
      <w:r>
        <w:t>Nếu giỏ hàng không có sản phẩm:</w:t>
      </w:r>
    </w:p>
    <w:p w14:paraId="2E088B81" w14:textId="77777777" w:rsidR="00E60141" w:rsidRPr="00E60141" w:rsidRDefault="00E60141" w:rsidP="00E60141">
      <w:pPr>
        <w:pStyle w:val="manguon"/>
      </w:pPr>
      <w:r w:rsidRPr="00E60141">
        <w:t>showToast(</w:t>
      </w:r>
    </w:p>
    <w:p w14:paraId="18DCADB4" w14:textId="77777777" w:rsidR="00E60141" w:rsidRPr="00E60141" w:rsidRDefault="00E60141" w:rsidP="00E60141">
      <w:pPr>
        <w:pStyle w:val="manguon"/>
      </w:pPr>
      <w:r w:rsidRPr="00E60141">
        <w:t xml:space="preserve">    "Giỏ hàng của bạn đang trống!"</w:t>
      </w:r>
    </w:p>
    <w:p w14:paraId="6500A40F" w14:textId="77777777" w:rsidR="00E60141" w:rsidRDefault="00E60141" w:rsidP="00E60141">
      <w:pPr>
        <w:pStyle w:val="manguon"/>
      </w:pPr>
      <w:r w:rsidRPr="00E60141">
        <w:t>);</w:t>
      </w:r>
    </w:p>
    <w:p w14:paraId="64A2D333" w14:textId="77777777" w:rsidR="00E60141" w:rsidRDefault="00E60141" w:rsidP="00E60141">
      <w:pPr>
        <w:pStyle w:val="noidung"/>
        <w:ind w:firstLine="0"/>
      </w:pPr>
      <w:r>
        <w:t>Nếu có dữ liệu hợp lệ, hệ thống hiển thị thông báo xác nhận:</w:t>
      </w:r>
    </w:p>
    <w:p w14:paraId="558D401D" w14:textId="77777777" w:rsidR="00E60141" w:rsidRPr="00E60141" w:rsidRDefault="00E60141" w:rsidP="00E60141">
      <w:pPr>
        <w:pStyle w:val="manguon"/>
      </w:pPr>
      <w:r w:rsidRPr="00E60141">
        <w:t>showToast(</w:t>
      </w:r>
    </w:p>
    <w:p w14:paraId="26E18AA7" w14:textId="77777777" w:rsidR="00E60141" w:rsidRPr="00E60141" w:rsidRDefault="00E60141" w:rsidP="00E60141">
      <w:pPr>
        <w:pStyle w:val="manguon"/>
      </w:pPr>
      <w:r w:rsidRPr="00E60141">
        <w:t xml:space="preserve">    "Đặt hàng thành công!"</w:t>
      </w:r>
    </w:p>
    <w:p w14:paraId="3590F4A5" w14:textId="77777777" w:rsidR="00E60141" w:rsidRDefault="00E60141" w:rsidP="00E60141">
      <w:pPr>
        <w:pStyle w:val="manguon"/>
      </w:pPr>
      <w:r w:rsidRPr="00E60141">
        <w:t>);</w:t>
      </w:r>
    </w:p>
    <w:p w14:paraId="15063ED4" w14:textId="77777777" w:rsidR="00E60141" w:rsidRDefault="00E60141" w:rsidP="00E60141">
      <w:pPr>
        <w:pStyle w:val="noidung"/>
        <w:ind w:firstLine="0"/>
      </w:pPr>
      <w:r>
        <w:t>Sau đó xóa toàn bộ dữ liệu giỏ hàng:</w:t>
      </w:r>
    </w:p>
    <w:p w14:paraId="2BA4F92C" w14:textId="77777777" w:rsidR="00E60141" w:rsidRDefault="00E60141" w:rsidP="00E60141">
      <w:pPr>
        <w:pStyle w:val="manguon"/>
      </w:pPr>
      <w:r w:rsidRPr="00E60141">
        <w:t>localStorage.removeItem("cart");</w:t>
      </w:r>
    </w:p>
    <w:p w14:paraId="72F7E2A0" w14:textId="77777777" w:rsidR="00E60141" w:rsidRDefault="00E60141" w:rsidP="00E60141">
      <w:pPr>
        <w:pStyle w:val="noidung"/>
        <w:ind w:firstLine="0"/>
      </w:pPr>
      <w:r>
        <w:t>Và cập nhật lại giao diện:</w:t>
      </w:r>
    </w:p>
    <w:p w14:paraId="2ABE0591" w14:textId="77777777" w:rsidR="00E60141" w:rsidRDefault="00E60141" w:rsidP="00E60141">
      <w:pPr>
        <w:pStyle w:val="manguon"/>
      </w:pPr>
      <w:r w:rsidRPr="00E60141">
        <w:t>renderCart();</w:t>
      </w:r>
    </w:p>
    <w:p w14:paraId="56E865D0" w14:textId="77777777" w:rsidR="00E60141" w:rsidRPr="00682D9A" w:rsidRDefault="00E60141" w:rsidP="00E60141">
      <w:pPr>
        <w:pStyle w:val="noidung"/>
        <w:ind w:firstLine="0"/>
        <w:rPr>
          <w:b/>
          <w:bCs/>
        </w:rPr>
      </w:pPr>
      <w:r w:rsidRPr="00682D9A">
        <w:rPr>
          <w:b/>
          <w:bCs/>
        </w:rPr>
        <w:lastRenderedPageBreak/>
        <w:t>Giải thuật:</w:t>
      </w:r>
    </w:p>
    <w:p w14:paraId="487F7AAD" w14:textId="77777777" w:rsidR="00682D9A" w:rsidRDefault="00682D9A" w:rsidP="00682D9A">
      <w:pPr>
        <w:pStyle w:val="manguon"/>
      </w:pPr>
      <w:r>
        <w:t>[ 1. Kiểm tra dữ liệu giỏ hàng ]</w:t>
      </w:r>
    </w:p>
    <w:p w14:paraId="5D920B0C" w14:textId="77777777" w:rsidR="00682D9A" w:rsidRDefault="00682D9A" w:rsidP="00682D9A">
      <w:pPr>
        <w:pStyle w:val="manguon"/>
      </w:pPr>
      <w:r>
        <w:t xml:space="preserve">                     │</w:t>
      </w:r>
    </w:p>
    <w:p w14:paraId="46BEC126" w14:textId="77777777" w:rsidR="00682D9A" w:rsidRDefault="00682D9A" w:rsidP="00682D9A">
      <w:pPr>
        <w:pStyle w:val="manguon"/>
      </w:pPr>
      <w:r>
        <w:t xml:space="preserve">                     ▼</w:t>
      </w:r>
    </w:p>
    <w:p w14:paraId="1F0496F7" w14:textId="3D5AAB75" w:rsidR="00682D9A" w:rsidRDefault="00682D9A" w:rsidP="00682D9A">
      <w:pPr>
        <w:pStyle w:val="manguon"/>
      </w:pPr>
      <w:r>
        <w:t>┌─────────── 2. Giỏ hàng trống? ───────────┐</w:t>
      </w:r>
    </w:p>
    <w:p w14:paraId="0E203223" w14:textId="4212F72B" w:rsidR="00682D9A" w:rsidRDefault="00682D9A" w:rsidP="00682D9A">
      <w:pPr>
        <w:pStyle w:val="manguon"/>
      </w:pPr>
      <w:r>
        <w:t>│                                          │</w:t>
      </w:r>
    </w:p>
    <w:p w14:paraId="0430293B" w14:textId="7087F10C" w:rsidR="00682D9A" w:rsidRDefault="00682D9A" w:rsidP="00682D9A">
      <w:pPr>
        <w:pStyle w:val="manguon"/>
      </w:pPr>
      <w:r>
        <w:t>▼ (Đúng)                                   ▼ (Sai)</w:t>
      </w:r>
    </w:p>
    <w:p w14:paraId="46AA7EF8" w14:textId="73013C58" w:rsidR="00682D9A" w:rsidRDefault="00682D9A" w:rsidP="00682D9A">
      <w:pPr>
        <w:pStyle w:val="manguon"/>
      </w:pPr>
      <w:r>
        <w:t>[ Dừng xử lý ]             [ 3. Kiểm tra thông tin đơn hàng ]</w:t>
      </w:r>
    </w:p>
    <w:p w14:paraId="15D5D553" w14:textId="438C56BF" w:rsidR="00682D9A" w:rsidRDefault="00682D9A" w:rsidP="00682D9A">
      <w:pPr>
        <w:pStyle w:val="manguon"/>
      </w:pPr>
      <w:r>
        <w:t xml:space="preserve">                                           │</w:t>
      </w:r>
    </w:p>
    <w:p w14:paraId="476593D7" w14:textId="5243097E" w:rsidR="00682D9A" w:rsidRDefault="00682D9A" w:rsidP="00682D9A">
      <w:pPr>
        <w:pStyle w:val="manguon"/>
      </w:pPr>
      <w:r>
        <w:t xml:space="preserve">                                           ▼</w:t>
      </w:r>
    </w:p>
    <w:p w14:paraId="1EE56BE9" w14:textId="5819B6EB" w:rsidR="00682D9A" w:rsidRDefault="00682D9A" w:rsidP="00682D9A">
      <w:pPr>
        <w:pStyle w:val="manguon"/>
      </w:pPr>
      <w:r>
        <w:t xml:space="preserve">                          [ 4. Hiển thị thông báo xác nhận ]</w:t>
      </w:r>
    </w:p>
    <w:p w14:paraId="62698416" w14:textId="2D016F2E" w:rsidR="00682D9A" w:rsidRDefault="00682D9A" w:rsidP="00682D9A">
      <w:pPr>
        <w:pStyle w:val="manguon"/>
      </w:pPr>
      <w:r>
        <w:t xml:space="preserve">                                           │</w:t>
      </w:r>
    </w:p>
    <w:p w14:paraId="04FD33E9" w14:textId="7844FB5E" w:rsidR="00682D9A" w:rsidRDefault="00682D9A" w:rsidP="00682D9A">
      <w:pPr>
        <w:pStyle w:val="manguon"/>
      </w:pPr>
      <w:r>
        <w:t xml:space="preserve">                                           ▼</w:t>
      </w:r>
    </w:p>
    <w:p w14:paraId="00BD250D" w14:textId="45E69776" w:rsidR="00682D9A" w:rsidRDefault="00682D9A" w:rsidP="00682D9A">
      <w:pPr>
        <w:pStyle w:val="manguon"/>
      </w:pPr>
      <w:r>
        <w:t xml:space="preserve">                               [ 5. Xóa dữ liệu giỏ hàng ]</w:t>
      </w:r>
    </w:p>
    <w:p w14:paraId="7343080F" w14:textId="6D6040A8" w:rsidR="00682D9A" w:rsidRDefault="00682D9A" w:rsidP="00682D9A">
      <w:pPr>
        <w:pStyle w:val="manguon"/>
      </w:pPr>
      <w:r>
        <w:t xml:space="preserve">                                           │</w:t>
      </w:r>
    </w:p>
    <w:p w14:paraId="6D992B52" w14:textId="5CC088A9" w:rsidR="00682D9A" w:rsidRDefault="00682D9A" w:rsidP="00682D9A">
      <w:pPr>
        <w:pStyle w:val="manguon"/>
      </w:pPr>
      <w:r>
        <w:t xml:space="preserve">                                           ▼</w:t>
      </w:r>
    </w:p>
    <w:p w14:paraId="281FE88B" w14:textId="6592A2F7" w:rsidR="00682D9A" w:rsidRDefault="00682D9A" w:rsidP="00682D9A">
      <w:pPr>
        <w:pStyle w:val="manguon"/>
      </w:pPr>
      <w:r>
        <w:t xml:space="preserve">                               [ 6. Cập nhật lại giao diện ]</w:t>
      </w:r>
    </w:p>
    <w:p w14:paraId="6B28EACB" w14:textId="05AA8FE2" w:rsidR="00682D9A" w:rsidRDefault="00682D9A" w:rsidP="00682D9A">
      <w:pPr>
        <w:pStyle w:val="manguon"/>
      </w:pPr>
      <w:r>
        <w:t xml:space="preserve">                                           │</w:t>
      </w:r>
    </w:p>
    <w:p w14:paraId="1BC466D5" w14:textId="43D14DB3" w:rsidR="00682D9A" w:rsidRDefault="00682D9A" w:rsidP="00682D9A">
      <w:pPr>
        <w:pStyle w:val="manguon"/>
      </w:pPr>
      <w:r>
        <w:t xml:space="preserve">                                           ▼</w:t>
      </w:r>
    </w:p>
    <w:p w14:paraId="6506E8C1" w14:textId="4A57C3E9" w:rsidR="00682D9A" w:rsidRDefault="00682D9A" w:rsidP="00682D9A">
      <w:pPr>
        <w:pStyle w:val="manguon"/>
      </w:pPr>
      <w:r>
        <w:t xml:space="preserve">                                 [ 7. Hoàn tất giao dịch ]</w:t>
      </w:r>
    </w:p>
    <w:p w14:paraId="6FF79996" w14:textId="4DEF4001" w:rsidR="004553D9" w:rsidRDefault="004553D9" w:rsidP="000041C9">
      <w:pPr>
        <w:pStyle w:val="Heading2"/>
      </w:pPr>
      <w:bookmarkStart w:id="46" w:name="_Toc232072136"/>
      <w:r>
        <w:t>Thiết kế giao diện</w:t>
      </w:r>
      <w:bookmarkEnd w:id="46"/>
    </w:p>
    <w:p w14:paraId="08CC02A9" w14:textId="77777777" w:rsidR="002D378E" w:rsidRDefault="004553D9" w:rsidP="000041C9">
      <w:pPr>
        <w:pStyle w:val="Heading3"/>
      </w:pPr>
      <w:bookmarkStart w:id="47" w:name="_Toc232072137"/>
      <w:r>
        <w:t>Sơ đồ website</w:t>
      </w:r>
      <w:bookmarkEnd w:id="47"/>
    </w:p>
    <w:p w14:paraId="158EC7EB" w14:textId="77777777" w:rsidR="001F18CD" w:rsidRDefault="00C65EEB" w:rsidP="001F18CD">
      <w:pPr>
        <w:pStyle w:val="noidung"/>
        <w:ind w:firstLine="360"/>
      </w:pPr>
      <w:r>
        <w:t>Trang web</w:t>
      </w:r>
      <w:r w:rsidR="00E60141">
        <w:t xml:space="preserve"> được thiết kế theo mô hình phân cấp với trang chủ đóng vai trò là trung tâm điều hướng. Từ trang chủ, người dùng có thể truy cập đến các trang chức năng khác như trang sản phẩm, trang chi tiết sản phẩm, trang kết quả tìm kiếm và trang giỏ hàng.</w:t>
      </w:r>
    </w:p>
    <w:p w14:paraId="21983087" w14:textId="7C0C2252" w:rsidR="00C65EEB" w:rsidRPr="00682D9A" w:rsidRDefault="00C65EEB" w:rsidP="001F18CD">
      <w:pPr>
        <w:pStyle w:val="noidung"/>
        <w:ind w:firstLine="360"/>
        <w:rPr>
          <w:b/>
          <w:bCs/>
        </w:rPr>
      </w:pPr>
      <w:r w:rsidRPr="00682D9A">
        <w:rPr>
          <w:b/>
          <w:bCs/>
        </w:rPr>
        <w:t>Sơ đồ cấu trúc trang web:</w:t>
      </w:r>
    </w:p>
    <w:p w14:paraId="5B15951B" w14:textId="77777777" w:rsidR="002C7913" w:rsidRDefault="00B33AFB" w:rsidP="002C7913">
      <w:pPr>
        <w:pStyle w:val="noidung"/>
        <w:keepNext/>
        <w:ind w:firstLine="360"/>
      </w:pPr>
      <w:r w:rsidRPr="00B33AFB">
        <w:lastRenderedPageBreak/>
        <w:drawing>
          <wp:inline distT="0" distB="0" distL="0" distR="0" wp14:anchorId="671E090D" wp14:editId="349EB24F">
            <wp:extent cx="5580380" cy="3154680"/>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3154680"/>
                    </a:xfrm>
                    <a:prstGeom prst="rect">
                      <a:avLst/>
                    </a:prstGeom>
                  </pic:spPr>
                </pic:pic>
              </a:graphicData>
            </a:graphic>
          </wp:inline>
        </w:drawing>
      </w:r>
    </w:p>
    <w:p w14:paraId="788D9D3F" w14:textId="6E2F64B6" w:rsidR="00B33AFB" w:rsidRDefault="002C7913" w:rsidP="002C7913">
      <w:pPr>
        <w:pStyle w:val="Caption"/>
      </w:pPr>
      <w:r>
        <w:t xml:space="preserve">Hình </w:t>
      </w:r>
      <w:r>
        <w:fldChar w:fldCharType="begin"/>
      </w:r>
      <w:r>
        <w:instrText xml:space="preserve"> SEQ Hình \* ARABIC </w:instrText>
      </w:r>
      <w:r>
        <w:fldChar w:fldCharType="separate"/>
      </w:r>
      <w:r>
        <w:rPr>
          <w:noProof/>
        </w:rPr>
        <w:t>2</w:t>
      </w:r>
      <w:r>
        <w:fldChar w:fldCharType="end"/>
      </w:r>
      <w:r>
        <w:t>. Sơ đồ cấu trúc giao diện trang web</w:t>
      </w:r>
    </w:p>
    <w:p w14:paraId="28276825" w14:textId="77777777" w:rsidR="00A53404" w:rsidRPr="00D933AD" w:rsidRDefault="004553D9" w:rsidP="000041C9">
      <w:pPr>
        <w:pStyle w:val="Heading3"/>
      </w:pPr>
      <w:bookmarkStart w:id="48" w:name="_Toc232072138"/>
      <w:r>
        <w:t>Giao diện trang chủ</w:t>
      </w:r>
      <w:bookmarkEnd w:id="48"/>
    </w:p>
    <w:p w14:paraId="0AD31229" w14:textId="77777777" w:rsidR="00D933AD" w:rsidRDefault="00D933AD" w:rsidP="00C65EEB">
      <w:pPr>
        <w:pStyle w:val="noidung"/>
        <w:ind w:firstLine="720"/>
      </w:pPr>
      <w:r w:rsidRPr="00D933AD">
        <w:t xml:space="preserve">Trang chủ (index.html) là trang đầu tiên người dùng tiếp cận khi truy cập </w:t>
      </w:r>
      <w:r w:rsidR="00C65EEB">
        <w:t>trang web</w:t>
      </w:r>
      <w:r w:rsidRPr="00D933AD">
        <w:t>. Trang chủ được thiết kế với các thành phần chính bao gồm:</w:t>
      </w:r>
    </w:p>
    <w:p w14:paraId="5E6C63A4" w14:textId="77777777" w:rsidR="00D933AD" w:rsidRPr="00682D9A" w:rsidRDefault="00D933AD" w:rsidP="00682D9A">
      <w:pPr>
        <w:pStyle w:val="noidung"/>
        <w:numPr>
          <w:ilvl w:val="0"/>
          <w:numId w:val="10"/>
        </w:numPr>
      </w:pPr>
      <w:r w:rsidRPr="00682D9A">
        <w:t xml:space="preserve">Header &amp; Navigation Bar: Thanh điều hướng cố định ở đầu trang, hiển thị logo </w:t>
      </w:r>
      <w:r w:rsidR="00C65EEB" w:rsidRPr="00682D9A">
        <w:t>“</w:t>
      </w:r>
      <w:r w:rsidRPr="00682D9A">
        <w:t>HoaNK</w:t>
      </w:r>
      <w:r w:rsidR="00C65EEB" w:rsidRPr="00682D9A">
        <w:t>”</w:t>
      </w:r>
      <w:r w:rsidRPr="00682D9A">
        <w:t>, các liên kết menu chính và icon giỏ hàng kèm số lượng sản phẩm.</w:t>
      </w:r>
    </w:p>
    <w:p w14:paraId="7F3785FB" w14:textId="77777777" w:rsidR="00D933AD" w:rsidRPr="00682D9A" w:rsidRDefault="00D933AD" w:rsidP="00682D9A">
      <w:pPr>
        <w:pStyle w:val="noidung"/>
        <w:numPr>
          <w:ilvl w:val="0"/>
          <w:numId w:val="10"/>
        </w:numPr>
      </w:pPr>
      <w:r w:rsidRPr="00682D9A">
        <w:t>Banner: Hình ảnh banner lớn chiếm toàn bộ chiều ngang, giới thiệu sản phẩm nổi bật hoặc chương trình khuyến mãi, tạo ấn tượng ban đầu với người dùng.</w:t>
      </w:r>
    </w:p>
    <w:p w14:paraId="101BF49C" w14:textId="77777777" w:rsidR="00D933AD" w:rsidRPr="00682D9A" w:rsidRDefault="00D933AD" w:rsidP="00682D9A">
      <w:pPr>
        <w:pStyle w:val="noidung"/>
        <w:numPr>
          <w:ilvl w:val="0"/>
          <w:numId w:val="10"/>
        </w:numPr>
      </w:pPr>
      <w:r w:rsidRPr="00682D9A">
        <w:t>Danh sách sản phẩm nổi bật: Phần "Sản phẩm nổi bật" hiển thị các sản phẩm được chọn lọc kèm nút "Xem thêm" dẫn đến trang Sản phẩm.</w:t>
      </w:r>
    </w:p>
    <w:p w14:paraId="1B83B30E" w14:textId="77777777" w:rsidR="00D933AD" w:rsidRPr="00682D9A" w:rsidRDefault="00D933AD" w:rsidP="00682D9A">
      <w:pPr>
        <w:pStyle w:val="noidung"/>
        <w:numPr>
          <w:ilvl w:val="0"/>
          <w:numId w:val="10"/>
        </w:numPr>
      </w:pPr>
      <w:r w:rsidRPr="00682D9A">
        <w:t>Category Filter Bar: Thanh lọc danh mục nằm phía trên danh sách sản phẩm, cho phép lọc nhanh theo loại thiết bị.</w:t>
      </w:r>
    </w:p>
    <w:p w14:paraId="2678E446" w14:textId="77777777" w:rsidR="00D933AD" w:rsidRDefault="00D933AD" w:rsidP="00682D9A">
      <w:pPr>
        <w:pStyle w:val="noidung"/>
        <w:numPr>
          <w:ilvl w:val="0"/>
          <w:numId w:val="10"/>
        </w:numPr>
      </w:pPr>
      <w:r w:rsidRPr="00682D9A">
        <w:t>Footer: Phần chân trang chứa thông tin tác giả, mã sinh viên và thông tin môn học</w:t>
      </w:r>
      <w:r w:rsidRPr="00D933AD">
        <w:t>.</w:t>
      </w:r>
    </w:p>
    <w:p w14:paraId="76AA368D" w14:textId="77777777" w:rsidR="00A53404" w:rsidRDefault="004553D9" w:rsidP="000041C9">
      <w:pPr>
        <w:pStyle w:val="Heading3"/>
      </w:pPr>
      <w:bookmarkStart w:id="49" w:name="_Toc232072139"/>
      <w:r>
        <w:t>Giao diện trang</w:t>
      </w:r>
      <w:r w:rsidR="00D933AD">
        <w:t xml:space="preserve"> sản phẩm</w:t>
      </w:r>
      <w:bookmarkEnd w:id="49"/>
    </w:p>
    <w:p w14:paraId="7AFBBAA0" w14:textId="77777777" w:rsidR="00FC3CFB" w:rsidRDefault="00FC3CFB" w:rsidP="00FC3CFB">
      <w:pPr>
        <w:pStyle w:val="noidung"/>
        <w:ind w:firstLine="720"/>
      </w:pPr>
      <w:r>
        <w:t>Trang sản phẩm (</w:t>
      </w:r>
      <w:r w:rsidRPr="00FC3CFB">
        <w:t>san-pham.html</w:t>
      </w:r>
      <w:r>
        <w:t>) có chức năng hiển thị toàn bộ danh sách sản phẩm của hệ thống.</w:t>
      </w:r>
    </w:p>
    <w:p w14:paraId="0AE0A659" w14:textId="77777777" w:rsidR="00682D9A" w:rsidRDefault="00FC3CFB" w:rsidP="00682D9A">
      <w:pPr>
        <w:pStyle w:val="noidung"/>
        <w:numPr>
          <w:ilvl w:val="0"/>
          <w:numId w:val="17"/>
        </w:numPr>
      </w:pPr>
      <w:r w:rsidRPr="00682D9A">
        <w:lastRenderedPageBreak/>
        <w:t>Header &amp; Navigation Bar: Sử dụng chung giao diện điều hướng với trang chủ nhằm đảm bảo tính thống nhất.</w:t>
      </w:r>
    </w:p>
    <w:p w14:paraId="238CB967" w14:textId="257B6BBB" w:rsidR="00FC3CFB" w:rsidRPr="00682D9A" w:rsidRDefault="00FC3CFB" w:rsidP="00682D9A">
      <w:pPr>
        <w:pStyle w:val="noidung"/>
        <w:numPr>
          <w:ilvl w:val="0"/>
          <w:numId w:val="17"/>
        </w:numPr>
      </w:pPr>
      <w:r w:rsidRPr="00682D9A">
        <w:t>Thanh tìm kiếm sản phẩm: Hỗ trợ tìm kiếm nhanh sản phẩm theo tên.</w:t>
      </w:r>
    </w:p>
    <w:p w14:paraId="68B15D83" w14:textId="497F760E" w:rsidR="00FC3CFB" w:rsidRPr="00682D9A" w:rsidRDefault="00FC3CFB" w:rsidP="00682D9A">
      <w:pPr>
        <w:pStyle w:val="noidung"/>
        <w:numPr>
          <w:ilvl w:val="0"/>
          <w:numId w:val="17"/>
        </w:numPr>
      </w:pPr>
      <w:r w:rsidRPr="00682D9A">
        <w:t>Category Filter Bar: Thanh lọc danh mục cho phép người dùng lọc sản phẩm theo từng nhóm như điện thoại, máy tính bảng, laptop, đồng hồ hoặc phụ kiện.</w:t>
      </w:r>
    </w:p>
    <w:p w14:paraId="775D5429" w14:textId="09DBBC2B" w:rsidR="00FC3CFB" w:rsidRPr="00682D9A" w:rsidRDefault="00FC3CFB" w:rsidP="00682D9A">
      <w:pPr>
        <w:pStyle w:val="noidung"/>
        <w:numPr>
          <w:ilvl w:val="0"/>
          <w:numId w:val="17"/>
        </w:numPr>
      </w:pPr>
      <w:r w:rsidRPr="00682D9A">
        <w:t>Danh sách sản phẩm: Hiển thị toàn bộ sản phẩm dưới dạng lưới (Grid Layout). Dữ liệu được tạo động từ mảng products bằng JavaScript.</w:t>
      </w:r>
    </w:p>
    <w:p w14:paraId="5272A679" w14:textId="49FA36D0" w:rsidR="00FC3CFB" w:rsidRPr="00682D9A" w:rsidRDefault="00FC3CFB" w:rsidP="00682D9A">
      <w:pPr>
        <w:pStyle w:val="noidung"/>
        <w:numPr>
          <w:ilvl w:val="0"/>
          <w:numId w:val="17"/>
        </w:numPr>
      </w:pPr>
      <w:r w:rsidRPr="00682D9A">
        <w:t>Product Card: Mỗi sản phẩm được trình bày dưới dạng thẻ gồm hình ảnh, tên sản phẩm, giá bán, nút xem chi tiết và nút thêm vào giỏ hàng.</w:t>
      </w:r>
    </w:p>
    <w:p w14:paraId="13695A49" w14:textId="765EFD7A" w:rsidR="00686075" w:rsidRPr="00682D9A" w:rsidRDefault="00FC3CFB" w:rsidP="00682D9A">
      <w:pPr>
        <w:pStyle w:val="noidung"/>
        <w:numPr>
          <w:ilvl w:val="0"/>
          <w:numId w:val="17"/>
        </w:numPr>
      </w:pPr>
      <w:r w:rsidRPr="00682D9A">
        <w:t xml:space="preserve">Footer: </w:t>
      </w:r>
      <w:r w:rsidR="00686075" w:rsidRPr="00682D9A">
        <w:t>Phần chân trang chứa thông tin tác giả, mã sinh viên và thông tin môn học.</w:t>
      </w:r>
    </w:p>
    <w:p w14:paraId="4BB94C54" w14:textId="77777777" w:rsidR="00686075" w:rsidRDefault="00686075" w:rsidP="00FC3CFB">
      <w:pPr>
        <w:pStyle w:val="noidung"/>
        <w:ind w:firstLine="0"/>
      </w:pPr>
    </w:p>
    <w:p w14:paraId="1EB219FE" w14:textId="77777777" w:rsidR="00A53404" w:rsidRDefault="00D933AD" w:rsidP="000041C9">
      <w:pPr>
        <w:pStyle w:val="Heading3"/>
      </w:pPr>
      <w:bookmarkStart w:id="50" w:name="_Toc232072140"/>
      <w:r>
        <w:t>Giao diện trang giỏ hàng</w:t>
      </w:r>
      <w:bookmarkEnd w:id="50"/>
    </w:p>
    <w:p w14:paraId="319BF932" w14:textId="77777777" w:rsidR="00686075" w:rsidRDefault="00686075" w:rsidP="00686075">
      <w:pPr>
        <w:pStyle w:val="noidung"/>
        <w:ind w:firstLine="720"/>
      </w:pPr>
      <w:r>
        <w:t>Trang giỏ hàng (</w:t>
      </w:r>
      <w:r w:rsidRPr="00686075">
        <w:t>gio-hang.html</w:t>
      </w:r>
      <w:r>
        <w:t>) cho phép người dùng quản lý các sản phẩm đã lựa chọn trước khi thanh toán.</w:t>
      </w:r>
    </w:p>
    <w:p w14:paraId="47B3B76C" w14:textId="77777777" w:rsidR="00686075" w:rsidRDefault="00686075" w:rsidP="00686075">
      <w:pPr>
        <w:pStyle w:val="noidung"/>
        <w:ind w:firstLine="0"/>
      </w:pPr>
      <w:r>
        <w:t xml:space="preserve">• </w:t>
      </w:r>
      <w:r w:rsidRPr="00686075">
        <w:rPr>
          <w:b/>
          <w:bCs/>
        </w:rPr>
        <w:t>Danh sách sản phẩm trong giỏ hàng:</w:t>
      </w:r>
      <w:r>
        <w:t xml:space="preserve"> Hiển thị các sản phẩm đã được thêm vào giỏ hàng cùng thông tin số lượng, đơn giá và thành tiền.</w:t>
      </w:r>
    </w:p>
    <w:p w14:paraId="54909648" w14:textId="77777777" w:rsidR="00686075" w:rsidRDefault="00686075" w:rsidP="00686075">
      <w:pPr>
        <w:pStyle w:val="noidung"/>
        <w:ind w:firstLine="0"/>
      </w:pPr>
      <w:r>
        <w:t xml:space="preserve">• </w:t>
      </w:r>
      <w:r w:rsidRPr="00686075">
        <w:rPr>
          <w:b/>
          <w:bCs/>
        </w:rPr>
        <w:t>Chức năng cập nhật số lượng:</w:t>
      </w:r>
      <w:r>
        <w:t xml:space="preserve"> Cung cấp các nút tăng, giảm số lượng hoặc xóa sản phẩm khỏi giỏ hàng.</w:t>
      </w:r>
    </w:p>
    <w:p w14:paraId="49E21F26" w14:textId="77777777" w:rsidR="00686075" w:rsidRDefault="00686075" w:rsidP="00686075">
      <w:pPr>
        <w:pStyle w:val="noidung"/>
        <w:ind w:firstLine="0"/>
      </w:pPr>
      <w:r>
        <w:t xml:space="preserve">• </w:t>
      </w:r>
      <w:r w:rsidRPr="00686075">
        <w:rPr>
          <w:b/>
          <w:bCs/>
        </w:rPr>
        <w:t>Khu vực tổng tiền:</w:t>
      </w:r>
      <w:r>
        <w:t xml:space="preserve"> Tự động tính toán tổng giá trị đơn hàng dựa trên các sản phẩm trong giỏ hàng.</w:t>
      </w:r>
    </w:p>
    <w:p w14:paraId="02D1CA3A" w14:textId="77777777" w:rsidR="00686075" w:rsidRDefault="00686075" w:rsidP="00686075">
      <w:pPr>
        <w:pStyle w:val="noidung"/>
        <w:ind w:firstLine="0"/>
      </w:pPr>
      <w:r>
        <w:t xml:space="preserve">• </w:t>
      </w:r>
      <w:r w:rsidRPr="00686075">
        <w:rPr>
          <w:b/>
          <w:bCs/>
        </w:rPr>
        <w:t>Biểu mẫu thanh toán:</w:t>
      </w:r>
      <w:r>
        <w:t xml:space="preserve"> Cho phép người dùng nhập thông tin nhận hàng và xác nhận đơn hàng.</w:t>
      </w:r>
    </w:p>
    <w:p w14:paraId="4547C93E" w14:textId="77777777" w:rsidR="00686075" w:rsidRDefault="00686075" w:rsidP="00686075">
      <w:pPr>
        <w:pStyle w:val="noidung"/>
        <w:ind w:firstLine="0"/>
      </w:pPr>
      <w:r>
        <w:t xml:space="preserve">• </w:t>
      </w:r>
      <w:r w:rsidRPr="00686075">
        <w:rPr>
          <w:b/>
          <w:bCs/>
        </w:rPr>
        <w:t>Footer</w:t>
      </w:r>
      <w:r w:rsidRPr="00686075">
        <w:t>:</w:t>
      </w:r>
      <w:r>
        <w:t xml:space="preserve"> </w:t>
      </w:r>
      <w:r w:rsidRPr="00D933AD">
        <w:t>Phần chân trang chứa thông tin tác giả, mã sinh viên và thông tin môn học.</w:t>
      </w:r>
    </w:p>
    <w:p w14:paraId="6E0035E0" w14:textId="77777777" w:rsidR="00686075" w:rsidRDefault="00686075" w:rsidP="00686075">
      <w:pPr>
        <w:pStyle w:val="noidung"/>
        <w:ind w:firstLine="0"/>
      </w:pPr>
    </w:p>
    <w:p w14:paraId="191FC7DE" w14:textId="77777777" w:rsidR="001F18CD" w:rsidRDefault="001F18CD" w:rsidP="000041C9">
      <w:pPr>
        <w:pStyle w:val="Heading3"/>
      </w:pPr>
      <w:bookmarkStart w:id="51" w:name="_Toc232072141"/>
      <w:r>
        <w:lastRenderedPageBreak/>
        <w:t>Giao diện các trang phụ</w:t>
      </w:r>
      <w:bookmarkEnd w:id="51"/>
    </w:p>
    <w:p w14:paraId="73433BEE" w14:textId="77777777" w:rsidR="00686075" w:rsidRDefault="00686075" w:rsidP="00686075">
      <w:pPr>
        <w:pStyle w:val="noidung"/>
        <w:ind w:firstLine="720"/>
      </w:pPr>
      <w:r>
        <w:t xml:space="preserve">Ngoài các trang chính, hệ thống còn bao gồm các trang </w:t>
      </w:r>
      <w:r w:rsidRPr="00686075">
        <w:t>chi-tiet.html</w:t>
      </w:r>
      <w:r>
        <w:t xml:space="preserve">, </w:t>
      </w:r>
      <w:r w:rsidRPr="00686075">
        <w:t>gioi-thieu.html</w:t>
      </w:r>
      <w:r>
        <w:t xml:space="preserve">, </w:t>
      </w:r>
      <w:r w:rsidRPr="00686075">
        <w:t>tai-khoan.html</w:t>
      </w:r>
      <w:r>
        <w:t xml:space="preserve"> và </w:t>
      </w:r>
      <w:r w:rsidRPr="00686075">
        <w:t>lien-he.html</w:t>
      </w:r>
      <w:r>
        <w:t>.</w:t>
      </w:r>
    </w:p>
    <w:p w14:paraId="755F00B6" w14:textId="77777777" w:rsidR="00686075" w:rsidRDefault="00686075" w:rsidP="00686075">
      <w:pPr>
        <w:pStyle w:val="noidung"/>
        <w:ind w:firstLine="0"/>
      </w:pPr>
      <w:r>
        <w:t xml:space="preserve">• </w:t>
      </w:r>
      <w:r w:rsidRPr="00686075">
        <w:rPr>
          <w:b/>
          <w:bCs/>
        </w:rPr>
        <w:t>Trang chi tiết sản phẩm:</w:t>
      </w:r>
      <w:r>
        <w:t xml:space="preserve"> Hiển thị đầy đủ thông tin của sản phẩm được chọn như hình ảnh, giá bán, mô tả và nút thêm vào giỏ hàng.</w:t>
      </w:r>
    </w:p>
    <w:p w14:paraId="58AB2BA5" w14:textId="77777777" w:rsidR="00686075" w:rsidRDefault="00686075" w:rsidP="00686075">
      <w:pPr>
        <w:pStyle w:val="noidung"/>
        <w:ind w:firstLine="0"/>
      </w:pPr>
      <w:r>
        <w:t xml:space="preserve">• </w:t>
      </w:r>
      <w:r w:rsidRPr="00686075">
        <w:rPr>
          <w:b/>
          <w:bCs/>
        </w:rPr>
        <w:t>Trang giới thiệu:</w:t>
      </w:r>
      <w:r>
        <w:t xml:space="preserve"> Cung cấp thông tin về cửa hàng, mục tiêu xây dựng website và các sản phẩm kinh doanh.</w:t>
      </w:r>
    </w:p>
    <w:p w14:paraId="39B63794" w14:textId="77777777" w:rsidR="00686075" w:rsidRDefault="00686075" w:rsidP="00686075">
      <w:pPr>
        <w:pStyle w:val="noidung"/>
        <w:ind w:firstLine="0"/>
      </w:pPr>
      <w:r>
        <w:t xml:space="preserve">• </w:t>
      </w:r>
      <w:r w:rsidRPr="00686075">
        <w:rPr>
          <w:b/>
          <w:bCs/>
        </w:rPr>
        <w:t>Trang liên hệ:</w:t>
      </w:r>
      <w:r>
        <w:t xml:space="preserve"> Hiển thị thông tin liên hệ của cửa hàng và biểu mẫu gửi phản hồi từ khách hàng.</w:t>
      </w:r>
    </w:p>
    <w:p w14:paraId="1E7EEC0E" w14:textId="77777777" w:rsidR="00AE636C" w:rsidRPr="00AE636C" w:rsidRDefault="00AE636C" w:rsidP="00AE636C"/>
    <w:p w14:paraId="415A2751" w14:textId="77777777" w:rsidR="004202A2" w:rsidRDefault="004202A2">
      <w:pPr>
        <w:rPr>
          <w:rFonts w:eastAsiaTheme="majorEastAsia" w:cstheme="majorBidi"/>
          <w:b/>
          <w:caps/>
          <w:color w:val="000000" w:themeColor="text1"/>
          <w:sz w:val="30"/>
          <w:szCs w:val="32"/>
        </w:rPr>
      </w:pPr>
      <w:r>
        <w:br w:type="page"/>
      </w:r>
    </w:p>
    <w:p w14:paraId="06328CE9" w14:textId="2605A365" w:rsidR="0035699F" w:rsidRPr="004202A2" w:rsidRDefault="008759C1" w:rsidP="000041C9">
      <w:pPr>
        <w:pStyle w:val="Heading1"/>
      </w:pPr>
      <w:bookmarkStart w:id="52" w:name="_Toc232072142"/>
      <w:r w:rsidRPr="004202A2">
        <w:lastRenderedPageBreak/>
        <w:t>KẾT QUẢ</w:t>
      </w:r>
      <w:r w:rsidR="00DF06F5" w:rsidRPr="004202A2">
        <w:t xml:space="preserve"> thực nghiệm</w:t>
      </w:r>
      <w:bookmarkEnd w:id="52"/>
    </w:p>
    <w:p w14:paraId="5C54867B" w14:textId="77777777" w:rsidR="00D724C7" w:rsidRDefault="008759C1" w:rsidP="000041C9">
      <w:pPr>
        <w:pStyle w:val="Heading2"/>
      </w:pPr>
      <w:bookmarkStart w:id="53" w:name="_Toc232072143"/>
      <w:r>
        <w:t>Dữ liệu thử nghiệm</w:t>
      </w:r>
      <w:bookmarkEnd w:id="53"/>
    </w:p>
    <w:p w14:paraId="31B81399" w14:textId="77777777" w:rsidR="00132EFC" w:rsidRDefault="00132EFC" w:rsidP="00132EFC">
      <w:pPr>
        <w:pStyle w:val="noidung"/>
        <w:ind w:firstLine="720"/>
      </w:pPr>
      <w:r>
        <w:t xml:space="preserve">Để kiểm tra tính hoạt động và tính đúng đắn của </w:t>
      </w:r>
      <w:r w:rsidR="008027B1">
        <w:t>trang web</w:t>
      </w:r>
      <w:r>
        <w:t xml:space="preserve">, quá trình thử nghiệm được tiến hành trực tiếp trên trình duyệt web thông qua địa chỉ GitHub Pages: </w:t>
      </w:r>
      <w:hyperlink r:id="rId12" w:history="1">
        <w:r w:rsidRPr="00132EFC">
          <w:rPr>
            <w:rStyle w:val="Hyperlink"/>
          </w:rPr>
          <w:t>https://tkw-22526.github.io/final-test-web-design-Hoa-NK/</w:t>
        </w:r>
      </w:hyperlink>
      <w:r>
        <w:t>. Môi trường thử nghiệm được mô tả như sau:</w:t>
      </w:r>
    </w:p>
    <w:tbl>
      <w:tblPr>
        <w:tblStyle w:val="myTable"/>
        <w:tblW w:w="9026" w:type="dxa"/>
        <w:tblLook w:val="04A0" w:firstRow="1" w:lastRow="0" w:firstColumn="1" w:lastColumn="0" w:noHBand="0" w:noVBand="1"/>
      </w:tblPr>
      <w:tblGrid>
        <w:gridCol w:w="3000"/>
        <w:gridCol w:w="6026"/>
      </w:tblGrid>
      <w:tr w:rsidR="00132EFC" w14:paraId="7F794AF6" w14:textId="77777777" w:rsidTr="00DA2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DD4922B" w14:textId="77777777" w:rsidR="00132EFC" w:rsidRDefault="00132EFC" w:rsidP="00FC5391">
            <w:pPr>
              <w:pStyle w:val="noidung"/>
              <w:ind w:firstLine="360"/>
              <w:jc w:val="center"/>
            </w:pPr>
            <w:r w:rsidRPr="00132EFC">
              <w:t>Thành phần</w:t>
            </w:r>
          </w:p>
        </w:tc>
        <w:tc>
          <w:tcPr>
            <w:tcW w:w="6026" w:type="dxa"/>
          </w:tcPr>
          <w:p w14:paraId="5EF887A9" w14:textId="77777777" w:rsidR="00132EFC" w:rsidRDefault="00132EFC" w:rsidP="00FC5391">
            <w:pPr>
              <w:pStyle w:val="noidung"/>
              <w:ind w:firstLine="360"/>
              <w:jc w:val="center"/>
              <w:cnfStyle w:val="100000000000" w:firstRow="1" w:lastRow="0" w:firstColumn="0" w:lastColumn="0" w:oddVBand="0" w:evenVBand="0" w:oddHBand="0" w:evenHBand="0" w:firstRowFirstColumn="0" w:firstRowLastColumn="0" w:lastRowFirstColumn="0" w:lastRowLastColumn="0"/>
            </w:pPr>
            <w:r w:rsidRPr="00132EFC">
              <w:t>Chi tiết</w:t>
            </w:r>
          </w:p>
        </w:tc>
      </w:tr>
      <w:tr w:rsidR="00132EFC" w14:paraId="69748789" w14:textId="77777777" w:rsidTr="00DA2424">
        <w:tc>
          <w:tcPr>
            <w:cnfStyle w:val="001000000000" w:firstRow="0" w:lastRow="0" w:firstColumn="1" w:lastColumn="0" w:oddVBand="0" w:evenVBand="0" w:oddHBand="0" w:evenHBand="0" w:firstRowFirstColumn="0" w:firstRowLastColumn="0" w:lastRowFirstColumn="0" w:lastRowLastColumn="0"/>
            <w:tcW w:w="3000" w:type="dxa"/>
          </w:tcPr>
          <w:p w14:paraId="6B3DC723" w14:textId="77777777" w:rsidR="00132EFC" w:rsidRDefault="00132EFC" w:rsidP="00FC5391">
            <w:pPr>
              <w:pStyle w:val="noidung"/>
              <w:ind w:firstLine="0"/>
            </w:pPr>
            <w:r w:rsidRPr="00132EFC">
              <w:t>Hệ điều hành</w:t>
            </w:r>
          </w:p>
        </w:tc>
        <w:tc>
          <w:tcPr>
            <w:tcW w:w="6026" w:type="dxa"/>
          </w:tcPr>
          <w:p w14:paraId="3C0D68A6" w14:textId="77777777" w:rsidR="00132EFC" w:rsidRDefault="00132EFC"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132EFC">
              <w:t>Windows 11 / macOS / Android</w:t>
            </w:r>
          </w:p>
        </w:tc>
      </w:tr>
      <w:tr w:rsidR="00132EFC" w14:paraId="59163CEC" w14:textId="77777777" w:rsidTr="00DA2424">
        <w:tc>
          <w:tcPr>
            <w:cnfStyle w:val="001000000000" w:firstRow="0" w:lastRow="0" w:firstColumn="1" w:lastColumn="0" w:oddVBand="0" w:evenVBand="0" w:oddHBand="0" w:evenHBand="0" w:firstRowFirstColumn="0" w:firstRowLastColumn="0" w:lastRowFirstColumn="0" w:lastRowLastColumn="0"/>
            <w:tcW w:w="3000" w:type="dxa"/>
          </w:tcPr>
          <w:p w14:paraId="36808DCD" w14:textId="77777777" w:rsidR="00132EFC" w:rsidRDefault="00132EFC" w:rsidP="00FC5391">
            <w:pPr>
              <w:pStyle w:val="noidung"/>
              <w:ind w:firstLine="0"/>
            </w:pPr>
            <w:r w:rsidRPr="00132EFC">
              <w:t>Trình duyệt thử nghiệm</w:t>
            </w:r>
          </w:p>
        </w:tc>
        <w:tc>
          <w:tcPr>
            <w:tcW w:w="6026" w:type="dxa"/>
          </w:tcPr>
          <w:p w14:paraId="7CCCD50D" w14:textId="77777777" w:rsidR="00132EFC" w:rsidRDefault="00132EFC"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132EFC">
              <w:t>Google Chrome (phiên bản mới nhất), Microsoft Edge, Mozilla Firefox</w:t>
            </w:r>
          </w:p>
        </w:tc>
      </w:tr>
      <w:tr w:rsidR="00132EFC" w14:paraId="5900D8FB" w14:textId="77777777" w:rsidTr="00DA2424">
        <w:tc>
          <w:tcPr>
            <w:cnfStyle w:val="001000000000" w:firstRow="0" w:lastRow="0" w:firstColumn="1" w:lastColumn="0" w:oddVBand="0" w:evenVBand="0" w:oddHBand="0" w:evenHBand="0" w:firstRowFirstColumn="0" w:firstRowLastColumn="0" w:lastRowFirstColumn="0" w:lastRowLastColumn="0"/>
            <w:tcW w:w="3000" w:type="dxa"/>
          </w:tcPr>
          <w:p w14:paraId="452C0479" w14:textId="77777777" w:rsidR="00132EFC" w:rsidRDefault="00132EFC" w:rsidP="00FC5391">
            <w:pPr>
              <w:pStyle w:val="noidung"/>
              <w:ind w:firstLine="0"/>
            </w:pPr>
            <w:r w:rsidRPr="00132EFC">
              <w:t>Thiết bị</w:t>
            </w:r>
          </w:p>
        </w:tc>
        <w:tc>
          <w:tcPr>
            <w:tcW w:w="6026" w:type="dxa"/>
          </w:tcPr>
          <w:p w14:paraId="44B46E86" w14:textId="77777777" w:rsidR="00132EFC" w:rsidRDefault="00132EFC"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132EFC">
              <w:t>Máy tính để bàn (1920×1080px), Laptop (1366×768px), Điện thoại di động (375px)</w:t>
            </w:r>
          </w:p>
        </w:tc>
      </w:tr>
      <w:tr w:rsidR="00132EFC" w14:paraId="5F705AF8" w14:textId="77777777" w:rsidTr="00DA2424">
        <w:tc>
          <w:tcPr>
            <w:cnfStyle w:val="001000000000" w:firstRow="0" w:lastRow="0" w:firstColumn="1" w:lastColumn="0" w:oddVBand="0" w:evenVBand="0" w:oddHBand="0" w:evenHBand="0" w:firstRowFirstColumn="0" w:firstRowLastColumn="0" w:lastRowFirstColumn="0" w:lastRowLastColumn="0"/>
            <w:tcW w:w="3000" w:type="dxa"/>
          </w:tcPr>
          <w:p w14:paraId="1090E7E8" w14:textId="77777777" w:rsidR="00132EFC" w:rsidRDefault="00132EFC" w:rsidP="00FC5391">
            <w:pPr>
              <w:pStyle w:val="noidung"/>
              <w:ind w:firstLine="0"/>
            </w:pPr>
            <w:r w:rsidRPr="00132EFC">
              <w:t>URL triển khai</w:t>
            </w:r>
          </w:p>
        </w:tc>
        <w:tc>
          <w:tcPr>
            <w:tcW w:w="6026" w:type="dxa"/>
          </w:tcPr>
          <w:p w14:paraId="221D7724" w14:textId="77777777" w:rsidR="00132EFC" w:rsidRDefault="009211A8" w:rsidP="00FC5391">
            <w:pPr>
              <w:pStyle w:val="noidung"/>
              <w:ind w:firstLine="0"/>
              <w:cnfStyle w:val="000000000000" w:firstRow="0" w:lastRow="0" w:firstColumn="0" w:lastColumn="0" w:oddVBand="0" w:evenVBand="0" w:oddHBand="0" w:evenHBand="0" w:firstRowFirstColumn="0" w:firstRowLastColumn="0" w:lastRowFirstColumn="0" w:lastRowLastColumn="0"/>
            </w:pPr>
            <w:hyperlink r:id="rId13" w:history="1">
              <w:r w:rsidR="00FC5391" w:rsidRPr="00D64B05">
                <w:rPr>
                  <w:rStyle w:val="Hyperlink"/>
                </w:rPr>
                <w:t>https://tkw-22526.github.io/final-test-web-design-Hoa-NK/</w:t>
              </w:r>
            </w:hyperlink>
          </w:p>
        </w:tc>
      </w:tr>
      <w:tr w:rsidR="00132EFC" w14:paraId="4132D173" w14:textId="77777777" w:rsidTr="00DA2424">
        <w:tc>
          <w:tcPr>
            <w:cnfStyle w:val="001000000000" w:firstRow="0" w:lastRow="0" w:firstColumn="1" w:lastColumn="0" w:oddVBand="0" w:evenVBand="0" w:oddHBand="0" w:evenHBand="0" w:firstRowFirstColumn="0" w:firstRowLastColumn="0" w:lastRowFirstColumn="0" w:lastRowLastColumn="0"/>
            <w:tcW w:w="3000" w:type="dxa"/>
          </w:tcPr>
          <w:p w14:paraId="745ED374" w14:textId="77777777" w:rsidR="00132EFC" w:rsidRDefault="00132EFC" w:rsidP="00FC5391">
            <w:pPr>
              <w:pStyle w:val="noidung"/>
              <w:ind w:firstLine="0"/>
            </w:pPr>
            <w:r w:rsidRPr="00132EFC">
              <w:t>Dữ liệu sản phẩm mẫu</w:t>
            </w:r>
          </w:p>
        </w:tc>
        <w:tc>
          <w:tcPr>
            <w:tcW w:w="6026" w:type="dxa"/>
          </w:tcPr>
          <w:p w14:paraId="74E2F08A" w14:textId="77777777" w:rsidR="00132EFC" w:rsidRDefault="00132EFC"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132EFC">
              <w:t>6 danh mục sản phẩm: Điện thoại, Tablet, Laptop, Smart Watch, Phụ kiện (dữ liệu tĩnh trong JavaScript)</w:t>
            </w:r>
          </w:p>
        </w:tc>
      </w:tr>
      <w:tr w:rsidR="00132EFC" w14:paraId="59C14A4B" w14:textId="77777777" w:rsidTr="00DA2424">
        <w:tc>
          <w:tcPr>
            <w:cnfStyle w:val="001000000000" w:firstRow="0" w:lastRow="0" w:firstColumn="1" w:lastColumn="0" w:oddVBand="0" w:evenVBand="0" w:oddHBand="0" w:evenHBand="0" w:firstRowFirstColumn="0" w:firstRowLastColumn="0" w:lastRowFirstColumn="0" w:lastRowLastColumn="0"/>
            <w:tcW w:w="3000" w:type="dxa"/>
          </w:tcPr>
          <w:p w14:paraId="5599F13B" w14:textId="77777777" w:rsidR="00132EFC" w:rsidRDefault="00132EFC" w:rsidP="00FC5391">
            <w:pPr>
              <w:pStyle w:val="noidung"/>
              <w:ind w:firstLine="0"/>
            </w:pPr>
            <w:r w:rsidRPr="00132EFC">
              <w:t>Phương pháp kiểm thử</w:t>
            </w:r>
          </w:p>
        </w:tc>
        <w:tc>
          <w:tcPr>
            <w:tcW w:w="6026" w:type="dxa"/>
          </w:tcPr>
          <w:p w14:paraId="0DC85714" w14:textId="77777777" w:rsidR="00132EFC" w:rsidRDefault="00132EFC"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132EFC">
              <w:t>Kiểm thử thủ công (Manual Testing) – thực hiện từng thao tác người dùng và quan sát kết quả hiển thị</w:t>
            </w:r>
          </w:p>
        </w:tc>
      </w:tr>
    </w:tbl>
    <w:p w14:paraId="674C09A4" w14:textId="77777777" w:rsidR="00132EFC" w:rsidRDefault="00694DEF" w:rsidP="00694DEF">
      <w:pPr>
        <w:pStyle w:val="Caption"/>
      </w:pPr>
      <w:bookmarkStart w:id="54" w:name="_Toc232037890"/>
      <w:r>
        <w:t xml:space="preserve">Bảng </w:t>
      </w:r>
      <w:r w:rsidR="009211A8">
        <w:fldChar w:fldCharType="begin"/>
      </w:r>
      <w:r w:rsidR="009211A8">
        <w:instrText xml:space="preserve"> SEQ B</w:instrText>
      </w:r>
      <w:r w:rsidR="009211A8">
        <w:instrText>ả</w:instrText>
      </w:r>
      <w:r w:rsidR="009211A8">
        <w:instrText xml:space="preserve">ng \* ARABIC </w:instrText>
      </w:r>
      <w:r w:rsidR="009211A8">
        <w:fldChar w:fldCharType="separate"/>
      </w:r>
      <w:r w:rsidR="004F45C8">
        <w:rPr>
          <w:noProof/>
        </w:rPr>
        <w:t>4</w:t>
      </w:r>
      <w:r w:rsidR="009211A8">
        <w:rPr>
          <w:noProof/>
        </w:rPr>
        <w:fldChar w:fldCharType="end"/>
      </w:r>
      <w:r>
        <w:t>. Môi trường và dữ liệu thử nghiệm</w:t>
      </w:r>
      <w:bookmarkEnd w:id="54"/>
    </w:p>
    <w:p w14:paraId="6B1AD615" w14:textId="77777777" w:rsidR="00C3105E" w:rsidRDefault="00C3105E" w:rsidP="00FC5391">
      <w:pPr>
        <w:pStyle w:val="noidung"/>
        <w:ind w:firstLine="720"/>
      </w:pPr>
      <w:r w:rsidRPr="00C3105E">
        <w:t>Các ca thử nghiệm tập trung vào các chức năng cốt lõi của hệ thống, bao gồm: điều hướng giữa các trang, hiển thị danh sách và lọc sản phẩm theo danh mục, thêm sản phẩm vào giỏ hàng, xem và cập nhật giỏ hàng, hiển thị form liên hệ và tính năng đăng nhập tài khoản. Tất cả các thử nghiệm đều được thực hiện ở cả ba kích thước màn hình để đánh giá tính responsive của giao diện.</w:t>
      </w:r>
    </w:p>
    <w:tbl>
      <w:tblPr>
        <w:tblStyle w:val="myTable"/>
        <w:tblW w:w="9026" w:type="dxa"/>
        <w:tblLook w:val="04A0" w:firstRow="1" w:lastRow="0" w:firstColumn="1" w:lastColumn="0" w:noHBand="0" w:noVBand="1"/>
      </w:tblPr>
      <w:tblGrid>
        <w:gridCol w:w="1063"/>
        <w:gridCol w:w="1816"/>
        <w:gridCol w:w="3240"/>
        <w:gridCol w:w="1530"/>
        <w:gridCol w:w="1377"/>
      </w:tblGrid>
      <w:tr w:rsidR="00C3105E" w14:paraId="33256CE6" w14:textId="77777777" w:rsidTr="00DA2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7F93C6FB" w14:textId="77777777" w:rsidR="00C3105E" w:rsidRDefault="00C3105E" w:rsidP="00FC5391">
            <w:pPr>
              <w:pStyle w:val="noidung"/>
              <w:ind w:firstLine="0"/>
              <w:jc w:val="center"/>
            </w:pPr>
            <w:r w:rsidRPr="00C3105E">
              <w:lastRenderedPageBreak/>
              <w:t>STT</w:t>
            </w:r>
          </w:p>
        </w:tc>
        <w:tc>
          <w:tcPr>
            <w:tcW w:w="1816" w:type="dxa"/>
          </w:tcPr>
          <w:p w14:paraId="634585FD" w14:textId="77777777" w:rsidR="00C3105E" w:rsidRDefault="00C3105E" w:rsidP="00FC5391">
            <w:pPr>
              <w:pStyle w:val="noidung"/>
              <w:ind w:firstLine="0"/>
              <w:jc w:val="center"/>
              <w:cnfStyle w:val="100000000000" w:firstRow="1" w:lastRow="0" w:firstColumn="0" w:lastColumn="0" w:oddVBand="0" w:evenVBand="0" w:oddHBand="0" w:evenHBand="0" w:firstRowFirstColumn="0" w:firstRowLastColumn="0" w:lastRowFirstColumn="0" w:lastRowLastColumn="0"/>
            </w:pPr>
            <w:r w:rsidRPr="00C3105E">
              <w:t>Chức năng</w:t>
            </w:r>
          </w:p>
        </w:tc>
        <w:tc>
          <w:tcPr>
            <w:tcW w:w="3240" w:type="dxa"/>
          </w:tcPr>
          <w:p w14:paraId="7D323005" w14:textId="77777777" w:rsidR="00C3105E" w:rsidRDefault="00C3105E" w:rsidP="00FC5391">
            <w:pPr>
              <w:pStyle w:val="noidung"/>
              <w:ind w:firstLine="0"/>
              <w:jc w:val="center"/>
              <w:cnfStyle w:val="100000000000" w:firstRow="1" w:lastRow="0" w:firstColumn="0" w:lastColumn="0" w:oddVBand="0" w:evenVBand="0" w:oddHBand="0" w:evenHBand="0" w:firstRowFirstColumn="0" w:firstRowLastColumn="0" w:lastRowFirstColumn="0" w:lastRowLastColumn="0"/>
            </w:pPr>
            <w:r w:rsidRPr="00C3105E">
              <w:t>Mô tả thử nghiệm</w:t>
            </w:r>
          </w:p>
        </w:tc>
        <w:tc>
          <w:tcPr>
            <w:tcW w:w="1530" w:type="dxa"/>
          </w:tcPr>
          <w:p w14:paraId="09692C5A" w14:textId="77777777" w:rsidR="00C3105E" w:rsidRDefault="00C3105E" w:rsidP="00FC5391">
            <w:pPr>
              <w:pStyle w:val="noidung"/>
              <w:ind w:firstLine="0"/>
              <w:jc w:val="center"/>
              <w:cnfStyle w:val="100000000000" w:firstRow="1" w:lastRow="0" w:firstColumn="0" w:lastColumn="0" w:oddVBand="0" w:evenVBand="0" w:oddHBand="0" w:evenHBand="0" w:firstRowFirstColumn="0" w:firstRowLastColumn="0" w:lastRowFirstColumn="0" w:lastRowLastColumn="0"/>
            </w:pPr>
            <w:r w:rsidRPr="00C3105E">
              <w:t>Kết quả mong đợi</w:t>
            </w:r>
          </w:p>
        </w:tc>
        <w:tc>
          <w:tcPr>
            <w:tcW w:w="1377" w:type="dxa"/>
          </w:tcPr>
          <w:p w14:paraId="22D727FA" w14:textId="77777777" w:rsidR="00C3105E" w:rsidRDefault="00C3105E" w:rsidP="00FC5391">
            <w:pPr>
              <w:pStyle w:val="noidung"/>
              <w:ind w:firstLine="0"/>
              <w:jc w:val="center"/>
              <w:cnfStyle w:val="100000000000" w:firstRow="1" w:lastRow="0" w:firstColumn="0" w:lastColumn="0" w:oddVBand="0" w:evenVBand="0" w:oddHBand="0" w:evenHBand="0" w:firstRowFirstColumn="0" w:firstRowLastColumn="0" w:lastRowFirstColumn="0" w:lastRowLastColumn="0"/>
            </w:pPr>
            <w:r w:rsidRPr="00C3105E">
              <w:t>Kết quả thực tế</w:t>
            </w:r>
          </w:p>
        </w:tc>
      </w:tr>
      <w:tr w:rsidR="00C3105E" w14:paraId="52D04D23" w14:textId="77777777" w:rsidTr="00DA2424">
        <w:tc>
          <w:tcPr>
            <w:cnfStyle w:val="001000000000" w:firstRow="0" w:lastRow="0" w:firstColumn="1" w:lastColumn="0" w:oddVBand="0" w:evenVBand="0" w:oddHBand="0" w:evenHBand="0" w:firstRowFirstColumn="0" w:firstRowLastColumn="0" w:lastRowFirstColumn="0" w:lastRowLastColumn="0"/>
            <w:tcW w:w="1063" w:type="dxa"/>
          </w:tcPr>
          <w:p w14:paraId="3DCF8D8B" w14:textId="77777777" w:rsidR="00C3105E" w:rsidRDefault="00C3105E" w:rsidP="00C3105E">
            <w:pPr>
              <w:pStyle w:val="noidung"/>
              <w:ind w:firstLine="360"/>
            </w:pPr>
            <w:r w:rsidRPr="00C3105E">
              <w:t>1</w:t>
            </w:r>
          </w:p>
        </w:tc>
        <w:tc>
          <w:tcPr>
            <w:tcW w:w="1816" w:type="dxa"/>
          </w:tcPr>
          <w:p w14:paraId="5E75ED1A" w14:textId="77777777" w:rsidR="00C3105E" w:rsidRDefault="00C3105E" w:rsidP="00C3105E">
            <w:pPr>
              <w:pStyle w:val="noidung"/>
              <w:ind w:firstLine="0"/>
              <w:cnfStyle w:val="000000000000" w:firstRow="0" w:lastRow="0" w:firstColumn="0" w:lastColumn="0" w:oddVBand="0" w:evenVBand="0" w:oddHBand="0" w:evenHBand="0" w:firstRowFirstColumn="0" w:firstRowLastColumn="0" w:lastRowFirstColumn="0" w:lastRowLastColumn="0"/>
            </w:pPr>
            <w:r w:rsidRPr="00C3105E">
              <w:t>Điều hướng menu</w:t>
            </w:r>
          </w:p>
        </w:tc>
        <w:tc>
          <w:tcPr>
            <w:tcW w:w="3240" w:type="dxa"/>
          </w:tcPr>
          <w:p w14:paraId="6D15F5F4" w14:textId="77777777" w:rsidR="00C3105E" w:rsidRDefault="00C3105E"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C3105E">
              <w:t>Nhấn lần lượt các mục: Sản phẩm, Giới thiệu, Liên hệ, Tài khoản, Giỏ hàng</w:t>
            </w:r>
          </w:p>
        </w:tc>
        <w:tc>
          <w:tcPr>
            <w:tcW w:w="1530" w:type="dxa"/>
          </w:tcPr>
          <w:p w14:paraId="7E8986FA"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c>
          <w:tcPr>
            <w:tcW w:w="1377" w:type="dxa"/>
          </w:tcPr>
          <w:p w14:paraId="7D0C100A"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r>
      <w:tr w:rsidR="00C3105E" w14:paraId="7EB1F17D" w14:textId="77777777" w:rsidTr="00DA2424">
        <w:tc>
          <w:tcPr>
            <w:cnfStyle w:val="001000000000" w:firstRow="0" w:lastRow="0" w:firstColumn="1" w:lastColumn="0" w:oddVBand="0" w:evenVBand="0" w:oddHBand="0" w:evenHBand="0" w:firstRowFirstColumn="0" w:firstRowLastColumn="0" w:lastRowFirstColumn="0" w:lastRowLastColumn="0"/>
            <w:tcW w:w="1063" w:type="dxa"/>
          </w:tcPr>
          <w:p w14:paraId="1C2C1B26" w14:textId="77777777" w:rsidR="00C3105E" w:rsidRDefault="00C3105E" w:rsidP="00C3105E">
            <w:pPr>
              <w:pStyle w:val="noidung"/>
              <w:ind w:firstLine="360"/>
            </w:pPr>
            <w:r w:rsidRPr="00C3105E">
              <w:t>2</w:t>
            </w:r>
          </w:p>
        </w:tc>
        <w:tc>
          <w:tcPr>
            <w:tcW w:w="1816" w:type="dxa"/>
          </w:tcPr>
          <w:p w14:paraId="631A35B4" w14:textId="77777777" w:rsidR="00C3105E" w:rsidRDefault="00C3105E" w:rsidP="00C3105E">
            <w:pPr>
              <w:pStyle w:val="noidung"/>
              <w:ind w:firstLine="0"/>
              <w:cnfStyle w:val="000000000000" w:firstRow="0" w:lastRow="0" w:firstColumn="0" w:lastColumn="0" w:oddVBand="0" w:evenVBand="0" w:oddHBand="0" w:evenHBand="0" w:firstRowFirstColumn="0" w:firstRowLastColumn="0" w:lastRowFirstColumn="0" w:lastRowLastColumn="0"/>
            </w:pPr>
            <w:r w:rsidRPr="00C3105E">
              <w:t>Hiển thị sản phẩm trang chủ</w:t>
            </w:r>
          </w:p>
        </w:tc>
        <w:tc>
          <w:tcPr>
            <w:tcW w:w="3240" w:type="dxa"/>
          </w:tcPr>
          <w:p w14:paraId="7F8B1D5E" w14:textId="77777777" w:rsidR="00C3105E" w:rsidRDefault="00C3105E"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C3105E">
              <w:t>Mở trang chủ, kiểm tra sản phẩm nổi bật và banner hiển thị đúng</w:t>
            </w:r>
          </w:p>
        </w:tc>
        <w:tc>
          <w:tcPr>
            <w:tcW w:w="1530" w:type="dxa"/>
          </w:tcPr>
          <w:p w14:paraId="16F29D55"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c>
          <w:tcPr>
            <w:tcW w:w="1377" w:type="dxa"/>
          </w:tcPr>
          <w:p w14:paraId="748A74DB"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r>
      <w:tr w:rsidR="00C3105E" w14:paraId="65000CAA" w14:textId="77777777" w:rsidTr="00DA2424">
        <w:tc>
          <w:tcPr>
            <w:cnfStyle w:val="001000000000" w:firstRow="0" w:lastRow="0" w:firstColumn="1" w:lastColumn="0" w:oddVBand="0" w:evenVBand="0" w:oddHBand="0" w:evenHBand="0" w:firstRowFirstColumn="0" w:firstRowLastColumn="0" w:lastRowFirstColumn="0" w:lastRowLastColumn="0"/>
            <w:tcW w:w="1063" w:type="dxa"/>
          </w:tcPr>
          <w:p w14:paraId="0B8A3309" w14:textId="77777777" w:rsidR="00C3105E" w:rsidRDefault="00C3105E" w:rsidP="00C3105E">
            <w:pPr>
              <w:pStyle w:val="noidung"/>
              <w:ind w:firstLine="360"/>
            </w:pPr>
            <w:r w:rsidRPr="00C3105E">
              <w:t>3</w:t>
            </w:r>
          </w:p>
        </w:tc>
        <w:tc>
          <w:tcPr>
            <w:tcW w:w="1816" w:type="dxa"/>
          </w:tcPr>
          <w:p w14:paraId="4FD4A607" w14:textId="77777777" w:rsidR="00C3105E" w:rsidRDefault="00C3105E" w:rsidP="00C3105E">
            <w:pPr>
              <w:pStyle w:val="noidung"/>
              <w:ind w:firstLine="0"/>
              <w:cnfStyle w:val="000000000000" w:firstRow="0" w:lastRow="0" w:firstColumn="0" w:lastColumn="0" w:oddVBand="0" w:evenVBand="0" w:oddHBand="0" w:evenHBand="0" w:firstRowFirstColumn="0" w:firstRowLastColumn="0" w:lastRowFirstColumn="0" w:lastRowLastColumn="0"/>
            </w:pPr>
            <w:r w:rsidRPr="00C3105E">
              <w:t>Lọc danh mục sản phẩm</w:t>
            </w:r>
          </w:p>
        </w:tc>
        <w:tc>
          <w:tcPr>
            <w:tcW w:w="3240" w:type="dxa"/>
          </w:tcPr>
          <w:p w14:paraId="2BF23881" w14:textId="77777777" w:rsidR="00C3105E" w:rsidRDefault="00C3105E"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C3105E">
              <w:t>Nhấn từng tab danh mục, kiểm tra danh sách sản phẩm thay đổi đúng theo loại</w:t>
            </w:r>
          </w:p>
        </w:tc>
        <w:tc>
          <w:tcPr>
            <w:tcW w:w="1530" w:type="dxa"/>
          </w:tcPr>
          <w:p w14:paraId="066E7E2A"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c>
          <w:tcPr>
            <w:tcW w:w="1377" w:type="dxa"/>
          </w:tcPr>
          <w:p w14:paraId="57EAC7CE"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r>
      <w:tr w:rsidR="00C3105E" w14:paraId="026B1225" w14:textId="77777777" w:rsidTr="00DA2424">
        <w:tc>
          <w:tcPr>
            <w:cnfStyle w:val="001000000000" w:firstRow="0" w:lastRow="0" w:firstColumn="1" w:lastColumn="0" w:oddVBand="0" w:evenVBand="0" w:oddHBand="0" w:evenHBand="0" w:firstRowFirstColumn="0" w:firstRowLastColumn="0" w:lastRowFirstColumn="0" w:lastRowLastColumn="0"/>
            <w:tcW w:w="1063" w:type="dxa"/>
          </w:tcPr>
          <w:p w14:paraId="4DF2C600" w14:textId="77777777" w:rsidR="00C3105E" w:rsidRDefault="00C3105E" w:rsidP="00C3105E">
            <w:pPr>
              <w:pStyle w:val="noidung"/>
              <w:ind w:firstLine="360"/>
            </w:pPr>
            <w:r w:rsidRPr="00C3105E">
              <w:t>4</w:t>
            </w:r>
          </w:p>
        </w:tc>
        <w:tc>
          <w:tcPr>
            <w:tcW w:w="1816" w:type="dxa"/>
          </w:tcPr>
          <w:p w14:paraId="75A2CB95" w14:textId="77777777" w:rsidR="00C3105E" w:rsidRDefault="00C3105E" w:rsidP="00C3105E">
            <w:pPr>
              <w:pStyle w:val="noidung"/>
              <w:ind w:firstLine="0"/>
              <w:cnfStyle w:val="000000000000" w:firstRow="0" w:lastRow="0" w:firstColumn="0" w:lastColumn="0" w:oddVBand="0" w:evenVBand="0" w:oddHBand="0" w:evenHBand="0" w:firstRowFirstColumn="0" w:firstRowLastColumn="0" w:lastRowFirstColumn="0" w:lastRowLastColumn="0"/>
            </w:pPr>
            <w:r w:rsidRPr="00C3105E">
              <w:t>Thêm sản phẩm vào giỏ hàng</w:t>
            </w:r>
          </w:p>
        </w:tc>
        <w:tc>
          <w:tcPr>
            <w:tcW w:w="3240" w:type="dxa"/>
          </w:tcPr>
          <w:p w14:paraId="01690E51" w14:textId="77777777" w:rsidR="00C3105E" w:rsidRDefault="00C3105E"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C3105E">
              <w:t>Nhấn nút "Thêm vào giỏ", kiểm tra số lượng trên icon giỏ hàng tăng lên</w:t>
            </w:r>
          </w:p>
        </w:tc>
        <w:tc>
          <w:tcPr>
            <w:tcW w:w="1530" w:type="dxa"/>
          </w:tcPr>
          <w:p w14:paraId="3656DE37"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c>
          <w:tcPr>
            <w:tcW w:w="1377" w:type="dxa"/>
          </w:tcPr>
          <w:p w14:paraId="3D97C4F0"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r>
      <w:tr w:rsidR="00C3105E" w14:paraId="24B2BF36" w14:textId="77777777" w:rsidTr="00DA2424">
        <w:tc>
          <w:tcPr>
            <w:cnfStyle w:val="001000000000" w:firstRow="0" w:lastRow="0" w:firstColumn="1" w:lastColumn="0" w:oddVBand="0" w:evenVBand="0" w:oddHBand="0" w:evenHBand="0" w:firstRowFirstColumn="0" w:firstRowLastColumn="0" w:lastRowFirstColumn="0" w:lastRowLastColumn="0"/>
            <w:tcW w:w="1063" w:type="dxa"/>
          </w:tcPr>
          <w:p w14:paraId="60A3B895" w14:textId="77777777" w:rsidR="00C3105E" w:rsidRDefault="00C3105E" w:rsidP="00C3105E">
            <w:pPr>
              <w:pStyle w:val="noidung"/>
              <w:ind w:firstLine="360"/>
            </w:pPr>
            <w:r w:rsidRPr="00C3105E">
              <w:t>5</w:t>
            </w:r>
          </w:p>
        </w:tc>
        <w:tc>
          <w:tcPr>
            <w:tcW w:w="1816" w:type="dxa"/>
          </w:tcPr>
          <w:p w14:paraId="03ED0D3E" w14:textId="77777777" w:rsidR="00C3105E" w:rsidRDefault="00C3105E" w:rsidP="00C3105E">
            <w:pPr>
              <w:pStyle w:val="noidung"/>
              <w:ind w:firstLine="0"/>
              <w:cnfStyle w:val="000000000000" w:firstRow="0" w:lastRow="0" w:firstColumn="0" w:lastColumn="0" w:oddVBand="0" w:evenVBand="0" w:oddHBand="0" w:evenHBand="0" w:firstRowFirstColumn="0" w:firstRowLastColumn="0" w:lastRowFirstColumn="0" w:lastRowLastColumn="0"/>
            </w:pPr>
            <w:r w:rsidRPr="00C3105E">
              <w:t>Xem giỏ hàng</w:t>
            </w:r>
          </w:p>
        </w:tc>
        <w:tc>
          <w:tcPr>
            <w:tcW w:w="3240" w:type="dxa"/>
          </w:tcPr>
          <w:p w14:paraId="3821B73A" w14:textId="77777777" w:rsidR="00C3105E" w:rsidRDefault="00C3105E"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C3105E">
              <w:t>Vào trang Giỏ hàng, kiểm tra danh sách sản phẩm và tổng tiền hiển thị đúng</w:t>
            </w:r>
          </w:p>
        </w:tc>
        <w:tc>
          <w:tcPr>
            <w:tcW w:w="1530" w:type="dxa"/>
          </w:tcPr>
          <w:p w14:paraId="007EEC4A"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c>
          <w:tcPr>
            <w:tcW w:w="1377" w:type="dxa"/>
          </w:tcPr>
          <w:p w14:paraId="203B798C"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r>
      <w:tr w:rsidR="00C3105E" w14:paraId="5213AB9E" w14:textId="77777777" w:rsidTr="00DA2424">
        <w:tc>
          <w:tcPr>
            <w:cnfStyle w:val="001000000000" w:firstRow="0" w:lastRow="0" w:firstColumn="1" w:lastColumn="0" w:oddVBand="0" w:evenVBand="0" w:oddHBand="0" w:evenHBand="0" w:firstRowFirstColumn="0" w:firstRowLastColumn="0" w:lastRowFirstColumn="0" w:lastRowLastColumn="0"/>
            <w:tcW w:w="1063" w:type="dxa"/>
          </w:tcPr>
          <w:p w14:paraId="785E474E" w14:textId="77777777" w:rsidR="00C3105E" w:rsidRDefault="00C3105E" w:rsidP="00C3105E">
            <w:pPr>
              <w:pStyle w:val="noidung"/>
              <w:ind w:firstLine="360"/>
            </w:pPr>
            <w:r w:rsidRPr="00C3105E">
              <w:t>6</w:t>
            </w:r>
          </w:p>
        </w:tc>
        <w:tc>
          <w:tcPr>
            <w:tcW w:w="1816" w:type="dxa"/>
          </w:tcPr>
          <w:p w14:paraId="53E264DF" w14:textId="77777777" w:rsidR="00C3105E" w:rsidRDefault="00C3105E" w:rsidP="00C3105E">
            <w:pPr>
              <w:pStyle w:val="noidung"/>
              <w:ind w:firstLine="0"/>
              <w:cnfStyle w:val="000000000000" w:firstRow="0" w:lastRow="0" w:firstColumn="0" w:lastColumn="0" w:oddVBand="0" w:evenVBand="0" w:oddHBand="0" w:evenHBand="0" w:firstRowFirstColumn="0" w:firstRowLastColumn="0" w:lastRowFirstColumn="0" w:lastRowLastColumn="0"/>
            </w:pPr>
            <w:r w:rsidRPr="00C3105E">
              <w:t>Form liên hệ</w:t>
            </w:r>
          </w:p>
        </w:tc>
        <w:tc>
          <w:tcPr>
            <w:tcW w:w="3240" w:type="dxa"/>
          </w:tcPr>
          <w:p w14:paraId="2F44A60A" w14:textId="77777777" w:rsidR="00C3105E" w:rsidRDefault="00C3105E"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C3105E">
              <w:t>Điền thông tin vào form liên hệ, nhấn "Gửi yêu cầu hỗ trợ"</w:t>
            </w:r>
          </w:p>
        </w:tc>
        <w:tc>
          <w:tcPr>
            <w:tcW w:w="1530" w:type="dxa"/>
          </w:tcPr>
          <w:p w14:paraId="77A29E1A"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c>
          <w:tcPr>
            <w:tcW w:w="1377" w:type="dxa"/>
          </w:tcPr>
          <w:p w14:paraId="34984ECC"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r>
      <w:tr w:rsidR="00C3105E" w14:paraId="3AFA8EBB" w14:textId="77777777" w:rsidTr="00DA2424">
        <w:tc>
          <w:tcPr>
            <w:cnfStyle w:val="001000000000" w:firstRow="0" w:lastRow="0" w:firstColumn="1" w:lastColumn="0" w:oddVBand="0" w:evenVBand="0" w:oddHBand="0" w:evenHBand="0" w:firstRowFirstColumn="0" w:firstRowLastColumn="0" w:lastRowFirstColumn="0" w:lastRowLastColumn="0"/>
            <w:tcW w:w="1063" w:type="dxa"/>
          </w:tcPr>
          <w:p w14:paraId="57ABBF7D" w14:textId="77777777" w:rsidR="00C3105E" w:rsidRDefault="00C3105E" w:rsidP="00C3105E">
            <w:pPr>
              <w:pStyle w:val="noidung"/>
              <w:ind w:firstLine="360"/>
            </w:pPr>
            <w:r w:rsidRPr="00C3105E">
              <w:t>7</w:t>
            </w:r>
          </w:p>
        </w:tc>
        <w:tc>
          <w:tcPr>
            <w:tcW w:w="1816" w:type="dxa"/>
          </w:tcPr>
          <w:p w14:paraId="72DDF83F" w14:textId="77777777" w:rsidR="00C3105E" w:rsidRDefault="00C3105E" w:rsidP="00C3105E">
            <w:pPr>
              <w:pStyle w:val="noidung"/>
              <w:ind w:firstLine="0"/>
              <w:cnfStyle w:val="000000000000" w:firstRow="0" w:lastRow="0" w:firstColumn="0" w:lastColumn="0" w:oddVBand="0" w:evenVBand="0" w:oddHBand="0" w:evenHBand="0" w:firstRowFirstColumn="0" w:firstRowLastColumn="0" w:lastRowFirstColumn="0" w:lastRowLastColumn="0"/>
            </w:pPr>
            <w:r w:rsidRPr="00C3105E">
              <w:t>Giao</w:t>
            </w:r>
            <w:r>
              <w:t xml:space="preserve"> </w:t>
            </w:r>
            <w:r w:rsidRPr="00C3105E">
              <w:t>diện responsive</w:t>
            </w:r>
          </w:p>
        </w:tc>
        <w:tc>
          <w:tcPr>
            <w:tcW w:w="3240" w:type="dxa"/>
          </w:tcPr>
          <w:p w14:paraId="488980EC" w14:textId="77777777" w:rsidR="00C3105E" w:rsidRDefault="00C3105E" w:rsidP="00FC5391">
            <w:pPr>
              <w:pStyle w:val="noidung"/>
              <w:ind w:firstLine="0"/>
              <w:cnfStyle w:val="000000000000" w:firstRow="0" w:lastRow="0" w:firstColumn="0" w:lastColumn="0" w:oddVBand="0" w:evenVBand="0" w:oddHBand="0" w:evenHBand="0" w:firstRowFirstColumn="0" w:firstRowLastColumn="0" w:lastRowFirstColumn="0" w:lastRowLastColumn="0"/>
            </w:pPr>
            <w:r w:rsidRPr="00C3105E">
              <w:t>Thu nhỏ trình duyệt / xem trên điện thoại, kiểm tra layout không bị vỡ</w:t>
            </w:r>
          </w:p>
        </w:tc>
        <w:tc>
          <w:tcPr>
            <w:tcW w:w="1530" w:type="dxa"/>
          </w:tcPr>
          <w:p w14:paraId="5E23B746"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c>
          <w:tcPr>
            <w:tcW w:w="1377" w:type="dxa"/>
          </w:tcPr>
          <w:p w14:paraId="1B3AD498" w14:textId="77777777" w:rsidR="00C3105E" w:rsidRDefault="00C3105E" w:rsidP="00C3105E">
            <w:pPr>
              <w:pStyle w:val="noidung"/>
              <w:ind w:firstLine="360"/>
              <w:cnfStyle w:val="000000000000" w:firstRow="0" w:lastRow="0" w:firstColumn="0" w:lastColumn="0" w:oddVBand="0" w:evenVBand="0" w:oddHBand="0" w:evenHBand="0" w:firstRowFirstColumn="0" w:firstRowLastColumn="0" w:lastRowFirstColumn="0" w:lastRowLastColumn="0"/>
            </w:pPr>
            <w:r w:rsidRPr="00C3105E">
              <w:t>Đạt</w:t>
            </w:r>
          </w:p>
        </w:tc>
      </w:tr>
    </w:tbl>
    <w:p w14:paraId="394268A9" w14:textId="77777777" w:rsidR="00C3105E" w:rsidRDefault="00694DEF" w:rsidP="00694DEF">
      <w:pPr>
        <w:pStyle w:val="Caption"/>
      </w:pPr>
      <w:bookmarkStart w:id="55" w:name="_Toc232037891"/>
      <w:r>
        <w:t xml:space="preserve">Bảng </w:t>
      </w:r>
      <w:r w:rsidR="009211A8">
        <w:fldChar w:fldCharType="begin"/>
      </w:r>
      <w:r w:rsidR="009211A8">
        <w:instrText xml:space="preserve"> SEQ B</w:instrText>
      </w:r>
      <w:r w:rsidR="009211A8">
        <w:instrText>ả</w:instrText>
      </w:r>
      <w:r w:rsidR="009211A8">
        <w:instrText xml:space="preserve">ng \* ARABIC </w:instrText>
      </w:r>
      <w:r w:rsidR="009211A8">
        <w:fldChar w:fldCharType="separate"/>
      </w:r>
      <w:r w:rsidR="004F45C8">
        <w:rPr>
          <w:noProof/>
        </w:rPr>
        <w:t>5</w:t>
      </w:r>
      <w:r w:rsidR="009211A8">
        <w:rPr>
          <w:noProof/>
        </w:rPr>
        <w:fldChar w:fldCharType="end"/>
      </w:r>
      <w:r>
        <w:t>. Tổng hợp kết quả kiểm thử các chức năng</w:t>
      </w:r>
      <w:bookmarkEnd w:id="55"/>
      <w:r>
        <w:t xml:space="preserve"> </w:t>
      </w:r>
    </w:p>
    <w:p w14:paraId="43B5F53C" w14:textId="77777777" w:rsidR="00C3105E" w:rsidRDefault="00C3105E" w:rsidP="00C3105E">
      <w:pPr>
        <w:pStyle w:val="noidung"/>
        <w:ind w:firstLine="360"/>
      </w:pPr>
    </w:p>
    <w:p w14:paraId="368DD078" w14:textId="77777777" w:rsidR="00C3105E" w:rsidRPr="00132EFC" w:rsidRDefault="00C3105E" w:rsidP="00C3105E">
      <w:pPr>
        <w:pStyle w:val="noidung"/>
        <w:ind w:firstLine="0"/>
      </w:pPr>
    </w:p>
    <w:p w14:paraId="798364FB" w14:textId="77777777" w:rsidR="00D724C7" w:rsidRDefault="003D4A92" w:rsidP="000041C9">
      <w:pPr>
        <w:pStyle w:val="Heading2"/>
      </w:pPr>
      <w:bookmarkStart w:id="56" w:name="_Toc232072144"/>
      <w:r>
        <w:t>Kết quả thực nghiệm</w:t>
      </w:r>
      <w:bookmarkEnd w:id="56"/>
    </w:p>
    <w:p w14:paraId="40C5E5C6" w14:textId="77777777" w:rsidR="00C3105E" w:rsidRPr="00C3105E" w:rsidRDefault="00C3105E" w:rsidP="00B417DB">
      <w:pPr>
        <w:pStyle w:val="noidung"/>
        <w:ind w:firstLine="360"/>
      </w:pPr>
      <w:r w:rsidRPr="00C3105E">
        <w:t xml:space="preserve">Sau khi triển khai </w:t>
      </w:r>
      <w:r w:rsidR="00B417DB">
        <w:t>trang web</w:t>
      </w:r>
      <w:r w:rsidRPr="00C3105E">
        <w:t xml:space="preserve"> lên GitHub Pages và tiến hành thử nghiệm toàn diện, tất cả các chức năng chính của hệ thống hoạt động đúng theo yêu cầu thiết kế. Dưới đây là kết quả thực nghiệm chi tiết của từng giao diện trang trong website</w:t>
      </w:r>
    </w:p>
    <w:p w14:paraId="030CA8B0" w14:textId="77777777" w:rsidR="003D4A92" w:rsidRPr="003D4A92" w:rsidRDefault="003D4A92" w:rsidP="000041C9">
      <w:pPr>
        <w:pStyle w:val="Heading3"/>
      </w:pPr>
      <w:bookmarkStart w:id="57" w:name="_Toc232072145"/>
      <w:r>
        <w:t>Giao diện trang chủ</w:t>
      </w:r>
      <w:bookmarkEnd w:id="57"/>
    </w:p>
    <w:p w14:paraId="17B00D8E" w14:textId="70E8274A" w:rsidR="00FC5391" w:rsidRDefault="00B33AFB" w:rsidP="00FC5391">
      <w:pPr>
        <w:pStyle w:val="noidung"/>
        <w:ind w:firstLine="0"/>
      </w:pPr>
      <w:r w:rsidRPr="00B33AFB">
        <w:rPr>
          <w:noProof/>
        </w:rPr>
        <w:drawing>
          <wp:inline distT="0" distB="0" distL="0" distR="0" wp14:anchorId="1F429E56" wp14:editId="1F0A8049">
            <wp:extent cx="5580380" cy="299148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2991485"/>
                    </a:xfrm>
                    <a:prstGeom prst="rect">
                      <a:avLst/>
                    </a:prstGeom>
                  </pic:spPr>
                </pic:pic>
              </a:graphicData>
            </a:graphic>
          </wp:inline>
        </w:drawing>
      </w:r>
    </w:p>
    <w:p w14:paraId="5804BB1B" w14:textId="1F5DC2BA" w:rsidR="00FC5391" w:rsidRPr="002D378E" w:rsidRDefault="00694DEF" w:rsidP="00694DEF">
      <w:pPr>
        <w:pStyle w:val="Caption"/>
      </w:pPr>
      <w:bookmarkStart w:id="58" w:name="_Toc232072155"/>
      <w:r>
        <w:t xml:space="preserve">Hình </w:t>
      </w:r>
      <w:r w:rsidR="009211A8">
        <w:fldChar w:fldCharType="begin"/>
      </w:r>
      <w:r w:rsidR="009211A8">
        <w:instrText xml:space="preserve"> SEQ Hình \* ARABIC </w:instrText>
      </w:r>
      <w:r w:rsidR="009211A8">
        <w:fldChar w:fldCharType="separate"/>
      </w:r>
      <w:r w:rsidR="002C7913">
        <w:rPr>
          <w:noProof/>
        </w:rPr>
        <w:t>3</w:t>
      </w:r>
      <w:r w:rsidR="009211A8">
        <w:rPr>
          <w:noProof/>
        </w:rPr>
        <w:fldChar w:fldCharType="end"/>
      </w:r>
      <w:r>
        <w:t xml:space="preserve">. </w:t>
      </w:r>
      <w:r w:rsidR="00251BE6">
        <w:t>T</w:t>
      </w:r>
      <w:r>
        <w:t>rang chủ của trang web</w:t>
      </w:r>
      <w:bookmarkEnd w:id="58"/>
    </w:p>
    <w:p w14:paraId="488AE655" w14:textId="77777777" w:rsidR="00FC5391" w:rsidRPr="004202A2" w:rsidRDefault="00FC5391" w:rsidP="004202A2">
      <w:pPr>
        <w:pStyle w:val="noidung"/>
      </w:pPr>
      <w:r w:rsidRPr="004202A2">
        <w:t xml:space="preserve">Trang chủ được xây dựng với bố cục trực quan gồm thanh điều hướng, banner quảng cáo, khu vực sản phẩm nổi bật và phần chân trang. Các thành phần được bố trí hợp lý giúp người dùng dễ dàng tiếp cận các chức năng chính của </w:t>
      </w:r>
      <w:r w:rsidR="00B417DB" w:rsidRPr="004202A2">
        <w:t>trang web</w:t>
      </w:r>
      <w:r w:rsidRPr="004202A2">
        <w:t>.</w:t>
      </w:r>
    </w:p>
    <w:p w14:paraId="13B31775" w14:textId="77777777" w:rsidR="00FC5391" w:rsidRPr="004202A2" w:rsidRDefault="00FC5391" w:rsidP="004202A2">
      <w:pPr>
        <w:pStyle w:val="noidung"/>
      </w:pPr>
    </w:p>
    <w:p w14:paraId="5897AF68" w14:textId="77777777" w:rsidR="00FC5391" w:rsidRDefault="00FC5391" w:rsidP="008759C1">
      <w:pPr>
        <w:pStyle w:val="noidung"/>
      </w:pPr>
    </w:p>
    <w:p w14:paraId="4E3102B2" w14:textId="77777777" w:rsidR="00FC5391" w:rsidRPr="008759C1" w:rsidRDefault="00FC5391" w:rsidP="008759C1">
      <w:pPr>
        <w:pStyle w:val="noidung"/>
      </w:pPr>
    </w:p>
    <w:p w14:paraId="49413F4E" w14:textId="77777777" w:rsidR="00FC5391" w:rsidRDefault="003D4A92" w:rsidP="000041C9">
      <w:pPr>
        <w:pStyle w:val="Heading3"/>
      </w:pPr>
      <w:bookmarkStart w:id="59" w:name="_Toc232072146"/>
      <w:r>
        <w:lastRenderedPageBreak/>
        <w:t xml:space="preserve">Giao diện trang </w:t>
      </w:r>
      <w:r w:rsidR="00FC5391">
        <w:t>sản phẩm</w:t>
      </w:r>
      <w:bookmarkEnd w:id="59"/>
    </w:p>
    <w:p w14:paraId="6726689A" w14:textId="2F66ABEA" w:rsidR="00FC5391" w:rsidRDefault="00251BE6" w:rsidP="00FC5391">
      <w:r w:rsidRPr="00251BE6">
        <w:drawing>
          <wp:inline distT="0" distB="0" distL="0" distR="0" wp14:anchorId="10DE020F" wp14:editId="09D9297C">
            <wp:extent cx="5580380" cy="200279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002790"/>
                    </a:xfrm>
                    <a:prstGeom prst="rect">
                      <a:avLst/>
                    </a:prstGeom>
                  </pic:spPr>
                </pic:pic>
              </a:graphicData>
            </a:graphic>
          </wp:inline>
        </w:drawing>
      </w:r>
    </w:p>
    <w:p w14:paraId="4787D0E9" w14:textId="235E0F29" w:rsidR="00FC5391" w:rsidRDefault="00694DEF" w:rsidP="00694DEF">
      <w:pPr>
        <w:pStyle w:val="Caption"/>
      </w:pPr>
      <w:bookmarkStart w:id="60" w:name="_Toc232072156"/>
      <w:r>
        <w:t xml:space="preserve">Hình </w:t>
      </w:r>
      <w:r w:rsidR="009211A8">
        <w:fldChar w:fldCharType="begin"/>
      </w:r>
      <w:r w:rsidR="009211A8">
        <w:instrText xml:space="preserve"> SEQ Hình \* ARABIC </w:instrText>
      </w:r>
      <w:r w:rsidR="009211A8">
        <w:fldChar w:fldCharType="separate"/>
      </w:r>
      <w:r w:rsidR="002C7913">
        <w:rPr>
          <w:noProof/>
        </w:rPr>
        <w:t>4</w:t>
      </w:r>
      <w:r w:rsidR="009211A8">
        <w:rPr>
          <w:noProof/>
        </w:rPr>
        <w:fldChar w:fldCharType="end"/>
      </w:r>
      <w:r>
        <w:t>. Trang sản phẩm của trang web</w:t>
      </w:r>
      <w:bookmarkEnd w:id="60"/>
    </w:p>
    <w:p w14:paraId="406642E0" w14:textId="77777777" w:rsidR="00B417DB" w:rsidRPr="00B417DB" w:rsidRDefault="00B417DB" w:rsidP="004202A2">
      <w:pPr>
        <w:pStyle w:val="noidung"/>
      </w:pPr>
      <w:r>
        <w:t>Trang sản phẩm hiển thị danh sách các mặt hàng hiện có trong hệ thống dưới dạng lưới sản phẩm. Mỗi sản phẩm bao gồm hình ảnh, tên sản phẩm, giá bán và các nút chức năng hỗ trợ người dùng thao tác nhanh.</w:t>
      </w:r>
    </w:p>
    <w:p w14:paraId="2E20691D" w14:textId="77777777" w:rsidR="00FC5391" w:rsidRDefault="00FC5391" w:rsidP="000041C9">
      <w:pPr>
        <w:pStyle w:val="Heading3"/>
      </w:pPr>
      <w:bookmarkStart w:id="61" w:name="_Toc232072147"/>
      <w:r>
        <w:t>Giao diện trang giỏ hàng</w:t>
      </w:r>
      <w:bookmarkEnd w:id="61"/>
    </w:p>
    <w:p w14:paraId="2C6D39EE" w14:textId="0F065C76" w:rsidR="00FC5391" w:rsidRDefault="00251BE6" w:rsidP="00FC5391">
      <w:r w:rsidRPr="00251BE6">
        <w:drawing>
          <wp:inline distT="0" distB="0" distL="0" distR="0" wp14:anchorId="0215E50D" wp14:editId="217CBBE5">
            <wp:extent cx="5580380" cy="290322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2903220"/>
                    </a:xfrm>
                    <a:prstGeom prst="rect">
                      <a:avLst/>
                    </a:prstGeom>
                  </pic:spPr>
                </pic:pic>
              </a:graphicData>
            </a:graphic>
          </wp:inline>
        </w:drawing>
      </w:r>
    </w:p>
    <w:p w14:paraId="7554225E" w14:textId="5E28322B" w:rsidR="00FC5391" w:rsidRPr="002D378E" w:rsidRDefault="00694DEF" w:rsidP="00694DEF">
      <w:pPr>
        <w:pStyle w:val="Caption"/>
      </w:pPr>
      <w:bookmarkStart w:id="62" w:name="_Toc232072157"/>
      <w:r>
        <w:t xml:space="preserve">Hình </w:t>
      </w:r>
      <w:r w:rsidR="009211A8">
        <w:fldChar w:fldCharType="begin"/>
      </w:r>
      <w:r w:rsidR="009211A8">
        <w:instrText xml:space="preserve"> SEQ Hình \* ARABIC </w:instrText>
      </w:r>
      <w:r w:rsidR="009211A8">
        <w:fldChar w:fldCharType="separate"/>
      </w:r>
      <w:r w:rsidR="002C7913">
        <w:rPr>
          <w:noProof/>
        </w:rPr>
        <w:t>5</w:t>
      </w:r>
      <w:r w:rsidR="009211A8">
        <w:rPr>
          <w:noProof/>
        </w:rPr>
        <w:fldChar w:fldCharType="end"/>
      </w:r>
      <w:r>
        <w:t>. Trang giỏ hàng của trang web</w:t>
      </w:r>
      <w:bookmarkEnd w:id="62"/>
    </w:p>
    <w:p w14:paraId="37B77838" w14:textId="77777777" w:rsidR="00FC5391" w:rsidRDefault="00B417DB" w:rsidP="004202A2">
      <w:pPr>
        <w:pStyle w:val="noidung"/>
      </w:pPr>
      <w:r>
        <w:t>Trang giỏ hàng cho phép người dùng xem các sản phẩm đã lựa chọn, thay đổi số lượng sản phẩm, xóa sản phẩm và theo dõi tổng giá trị đơn hàng.</w:t>
      </w:r>
    </w:p>
    <w:p w14:paraId="148BD0CA" w14:textId="77777777" w:rsidR="00B417DB" w:rsidRPr="00FC5391" w:rsidRDefault="00B417DB" w:rsidP="00B417DB">
      <w:pPr>
        <w:ind w:firstLine="450"/>
      </w:pPr>
    </w:p>
    <w:p w14:paraId="52D5A40F" w14:textId="77777777" w:rsidR="00B417DB" w:rsidRDefault="00B417DB" w:rsidP="000041C9">
      <w:pPr>
        <w:pStyle w:val="Heading3"/>
      </w:pPr>
      <w:bookmarkStart w:id="63" w:name="_Toc232072148"/>
      <w:r>
        <w:lastRenderedPageBreak/>
        <w:t>Chức năng tìm kiếm sản phẩm</w:t>
      </w:r>
      <w:bookmarkEnd w:id="63"/>
    </w:p>
    <w:p w14:paraId="11CE8181" w14:textId="77777777" w:rsidR="003D4A92" w:rsidRDefault="00B417DB" w:rsidP="00251BE6">
      <w:pPr>
        <w:pStyle w:val="noidung"/>
        <w:ind w:firstLine="720"/>
      </w:pPr>
      <w:r>
        <w:t>Khi người dùng nhập từ khóa vào thanh tìm kiếm, hệ thống thực hiện lọc dữ liệu và hiển thị các sản phẩm phù hợp với nội dung tìm kiếm. Kết quả kiểm thử cho thấy chức năng hoạt động chính xác và phản hồi nhanh.</w:t>
      </w:r>
    </w:p>
    <w:p w14:paraId="681617B6" w14:textId="2E10C5B2" w:rsidR="00B417DB" w:rsidRPr="00B417DB" w:rsidRDefault="00B417DB" w:rsidP="00B417DB">
      <w:pPr>
        <w:pStyle w:val="Heading3"/>
      </w:pPr>
      <w:bookmarkStart w:id="64" w:name="_Toc232072149"/>
      <w:r>
        <w:t>Chức năng thanh toán</w:t>
      </w:r>
      <w:bookmarkEnd w:id="64"/>
    </w:p>
    <w:p w14:paraId="23EA7E8B" w14:textId="77777777" w:rsidR="00B417DB" w:rsidRPr="008F3D04" w:rsidRDefault="00B417DB" w:rsidP="00251BE6">
      <w:pPr>
        <w:pStyle w:val="noidung"/>
        <w:ind w:firstLine="720"/>
      </w:pPr>
      <w:r>
        <w:t>Sau khi hoàn tất việc lựa chọn sản phẩm, người dùng có thể tiến hành thanh toán thông qua biểu mẫu đặt hàng. Hệ thống kiểm tra dữ liệu đầu vào và hiển thị thông báo xác nhận đơn hàng thành công.</w:t>
      </w:r>
    </w:p>
    <w:p w14:paraId="76054F64" w14:textId="77777777" w:rsidR="00D724C7" w:rsidRPr="008F3D04" w:rsidRDefault="00D724C7" w:rsidP="008F3D04"/>
    <w:p w14:paraId="44C3B8AC" w14:textId="77777777" w:rsidR="008F3D04" w:rsidRPr="008F3D04" w:rsidRDefault="008F3D04" w:rsidP="008F3D04"/>
    <w:p w14:paraId="7A705EA1" w14:textId="77777777" w:rsidR="004202A2" w:rsidRDefault="004202A2">
      <w:pPr>
        <w:rPr>
          <w:rFonts w:eastAsiaTheme="majorEastAsia" w:cstheme="majorBidi"/>
          <w:b/>
          <w:caps/>
          <w:color w:val="000000" w:themeColor="text1"/>
          <w:sz w:val="30"/>
          <w:szCs w:val="32"/>
        </w:rPr>
      </w:pPr>
      <w:r>
        <w:br w:type="page"/>
      </w:r>
    </w:p>
    <w:p w14:paraId="23907661" w14:textId="6E1A1A50" w:rsidR="00DF06F5" w:rsidRPr="004202A2" w:rsidRDefault="00DF06F5" w:rsidP="000041C9">
      <w:pPr>
        <w:pStyle w:val="Heading1"/>
      </w:pPr>
      <w:bookmarkStart w:id="65" w:name="_Toc232072150"/>
      <w:r w:rsidRPr="004202A2">
        <w:lastRenderedPageBreak/>
        <w:t>Kết luận và hướng phát triển</w:t>
      </w:r>
      <w:bookmarkEnd w:id="65"/>
    </w:p>
    <w:p w14:paraId="781A1D2F" w14:textId="77777777" w:rsidR="003D4A92" w:rsidRDefault="008F3D04" w:rsidP="000041C9">
      <w:pPr>
        <w:pStyle w:val="Heading2"/>
      </w:pPr>
      <w:bookmarkStart w:id="66" w:name="_Toc232072151"/>
      <w:r>
        <w:t>Kết luận</w:t>
      </w:r>
      <w:bookmarkEnd w:id="66"/>
    </w:p>
    <w:p w14:paraId="1CDE8BE3" w14:textId="77777777" w:rsidR="00686075" w:rsidRDefault="00686075" w:rsidP="00686075">
      <w:pPr>
        <w:pStyle w:val="noidung"/>
        <w:ind w:firstLine="720"/>
      </w:pPr>
      <w:r>
        <w:t>Sau quá trình nghiên cứu, thiết kế và xây dựng, đề tài đã hoàn thành trang web bán hàng trực tuyến sử dụng các công nghệ HTML5, CSS3 và JavaScript. Trang web được phát triển thân thiện với người dùng và đáp ứng các yêu cầu cơ bản của một hệ thống bán hàng trực tuyến.</w:t>
      </w:r>
    </w:p>
    <w:p w14:paraId="20A94807" w14:textId="77777777" w:rsidR="00686075" w:rsidRDefault="00686075" w:rsidP="00686075">
      <w:pPr>
        <w:pStyle w:val="noidung"/>
        <w:ind w:firstLine="720"/>
      </w:pPr>
      <w:r>
        <w:t>Hệ thống đã triển khai thành công các chức năng chính như hiển thị danh sách sản phẩm, tìm kiếm sản phẩm, lọc sản phẩm theo danh mục, xem chi tiết sản phẩm, quản lý giỏ hàng và thanh toán. Dữ liệu sản phẩm được tổ chức dưới dạng mảng đối tượng trong JavaScript, trong khi dữ liệu giỏ hàng được lưu trữ bằng Local Storage giúp duy trì trạng thái mua sắm của người dùng khi chuyển đổi giữa các trang hoặc tải lại trang web.</w:t>
      </w:r>
    </w:p>
    <w:p w14:paraId="193CEFBD" w14:textId="77777777" w:rsidR="007378A0" w:rsidRPr="007378A0" w:rsidRDefault="00686075" w:rsidP="00686075">
      <w:pPr>
        <w:pStyle w:val="noidung"/>
        <w:ind w:firstLine="720"/>
      </w:pPr>
      <w:r>
        <w:t>Về mặt giao diện, trang web được thiết kế theo hướng hiện đại và đơn giản, sử dụng CSS3 kết hợp Flexbox, Grid Layout và Responsive Web Design nhằm đảm bảo khả năng hiển thị trên nhiều loại thiết bị khác nhau như máy tính để bàn, máy tính bảng và điện thoại thông minh. Các thành phần giao diện được bố trí hợp lý, hỗ trợ người dùng dễ dàng thao tác và tìm kiếm thông tin cần thiết.</w:t>
      </w:r>
    </w:p>
    <w:p w14:paraId="51C5EC2B" w14:textId="77777777" w:rsidR="008F3D04" w:rsidRDefault="008F3D04" w:rsidP="000041C9">
      <w:pPr>
        <w:pStyle w:val="Heading2"/>
      </w:pPr>
      <w:bookmarkStart w:id="67" w:name="_Toc232072152"/>
      <w:r>
        <w:t>Hướng phát triển</w:t>
      </w:r>
      <w:bookmarkEnd w:id="67"/>
    </w:p>
    <w:p w14:paraId="3102048A" w14:textId="77777777" w:rsidR="00686075" w:rsidRPr="00686075" w:rsidRDefault="00686075" w:rsidP="00686075">
      <w:pPr>
        <w:pStyle w:val="noidung"/>
        <w:ind w:firstLine="720"/>
      </w:pPr>
      <w:r w:rsidRPr="00686075">
        <w:t>Mặc dù đã đáp ứng được các mục tiêu đề ra, website hiện tại vẫn còn một số hạn chế. Trong thời gian tới, hệ thống có thể được mở rộng và phát triển theo các hướng sau:</w:t>
      </w:r>
    </w:p>
    <w:p w14:paraId="3574F095" w14:textId="77777777" w:rsidR="00686075" w:rsidRPr="00686075" w:rsidRDefault="00686075" w:rsidP="00327610">
      <w:pPr>
        <w:pStyle w:val="noidung"/>
        <w:numPr>
          <w:ilvl w:val="0"/>
          <w:numId w:val="13"/>
        </w:numPr>
      </w:pPr>
      <w:r w:rsidRPr="00686075">
        <w:t>Tích hợp cơ sở dữ liệu như MySQL hoặc MongoDB để lưu trữ thông tin sản phẩm, khách hàng và đơn hàng một cách lâu dài.</w:t>
      </w:r>
    </w:p>
    <w:p w14:paraId="623E64C9" w14:textId="77777777" w:rsidR="00686075" w:rsidRPr="00686075" w:rsidRDefault="00686075" w:rsidP="00327610">
      <w:pPr>
        <w:pStyle w:val="noidung"/>
        <w:numPr>
          <w:ilvl w:val="0"/>
          <w:numId w:val="13"/>
        </w:numPr>
      </w:pPr>
      <w:r w:rsidRPr="00686075">
        <w:t>Xây dựng hệ thống đăng nhập, đăng ký và phân quyền người dùng nhằm nâng cao tính bảo mật và khả năng quản lý tài khoản.</w:t>
      </w:r>
    </w:p>
    <w:p w14:paraId="0EAD5900" w14:textId="77777777" w:rsidR="00686075" w:rsidRPr="00686075" w:rsidRDefault="00686075" w:rsidP="00327610">
      <w:pPr>
        <w:pStyle w:val="noidung"/>
        <w:numPr>
          <w:ilvl w:val="0"/>
          <w:numId w:val="13"/>
        </w:numPr>
      </w:pPr>
      <w:r w:rsidRPr="00686075">
        <w:t>Phát triển trang quản trị (Admin Dashboard) cho phép quản lý sản phẩm, đơn hàng, danh mục và người dùng trực tiếp trên website.</w:t>
      </w:r>
    </w:p>
    <w:p w14:paraId="2B3C10A5" w14:textId="77777777" w:rsidR="00686075" w:rsidRPr="00686075" w:rsidRDefault="00686075" w:rsidP="00327610">
      <w:pPr>
        <w:pStyle w:val="noidung"/>
        <w:numPr>
          <w:ilvl w:val="0"/>
          <w:numId w:val="13"/>
        </w:numPr>
      </w:pPr>
      <w:r w:rsidRPr="00686075">
        <w:t>Tích hợp chức năng thanh toán trực tuyến thông qua các cổng thanh toán phổ biến như VNPay, MoMo hoặc ZaloPay.</w:t>
      </w:r>
    </w:p>
    <w:p w14:paraId="3104DC16" w14:textId="77777777" w:rsidR="00314527" w:rsidRPr="004202A2" w:rsidRDefault="003D4A92" w:rsidP="004202A2">
      <w:pPr>
        <w:pStyle w:val="DEMUC"/>
      </w:pPr>
      <w:bookmarkStart w:id="68" w:name="_Toc232072153"/>
      <w:r w:rsidRPr="004202A2">
        <w:lastRenderedPageBreak/>
        <w:t>Danh mục tài liệu tham khảo</w:t>
      </w:r>
      <w:bookmarkEnd w:id="68"/>
    </w:p>
    <w:p w14:paraId="227C0386" w14:textId="77777777" w:rsidR="00DC5EBA" w:rsidRDefault="00DC5EBA" w:rsidP="00DC5EBA">
      <w:pPr>
        <w:pStyle w:val="isselectedend"/>
      </w:pPr>
      <w:r>
        <w:rPr>
          <w:rStyle w:val="text-token-text-primary"/>
        </w:rPr>
        <w:t>[1]</w:t>
      </w:r>
      <w:r>
        <w:t xml:space="preserve"> MDN Web Docs, “HTML: HyperText Markup Language,” Mozilla Foundation. </w:t>
      </w:r>
      <w:r>
        <w:rPr>
          <w:rStyle w:val="text-token-text-primary"/>
        </w:rPr>
        <w:t>[Online]</w:t>
      </w:r>
      <w:r>
        <w:t xml:space="preserve">. Available: </w:t>
      </w:r>
      <w:hyperlink r:id="rId17" w:history="1">
        <w:r>
          <w:rPr>
            <w:rStyle w:val="Hyperlink"/>
          </w:rPr>
          <w:t>https://developer.mozilla.org/en-US/docs/Web/HTML</w:t>
        </w:r>
      </w:hyperlink>
      <w:r>
        <w:t xml:space="preserve">. </w:t>
      </w:r>
      <w:r>
        <w:rPr>
          <w:rStyle w:val="text-token-text-primary"/>
        </w:rPr>
        <w:t>[Accessed: 11-Jun-2026]</w:t>
      </w:r>
      <w:r>
        <w:t>.</w:t>
      </w:r>
    </w:p>
    <w:p w14:paraId="0A9FE2C1" w14:textId="77777777" w:rsidR="00DC5EBA" w:rsidRDefault="00DC5EBA" w:rsidP="00DC5EBA">
      <w:pPr>
        <w:pStyle w:val="isselectedend"/>
      </w:pPr>
      <w:r>
        <w:rPr>
          <w:rStyle w:val="text-token-text-primary"/>
        </w:rPr>
        <w:t>[2]</w:t>
      </w:r>
      <w:r>
        <w:t xml:space="preserve"> MDN Web Docs, “CSS: Cascading Style Sheets,” Mozilla Foundation. </w:t>
      </w:r>
      <w:r>
        <w:rPr>
          <w:rStyle w:val="text-token-text-primary"/>
        </w:rPr>
        <w:t>[Online]</w:t>
      </w:r>
      <w:r>
        <w:t xml:space="preserve">. Available: </w:t>
      </w:r>
      <w:hyperlink r:id="rId18" w:history="1">
        <w:r>
          <w:rPr>
            <w:rStyle w:val="Hyperlink"/>
          </w:rPr>
          <w:t>https://developer.mozilla.org/en-US/docs/Web/CSS</w:t>
        </w:r>
      </w:hyperlink>
      <w:r>
        <w:t xml:space="preserve">. </w:t>
      </w:r>
      <w:r>
        <w:rPr>
          <w:rStyle w:val="text-token-text-primary"/>
        </w:rPr>
        <w:t>[Accessed: 11-Jun-2026]</w:t>
      </w:r>
      <w:r>
        <w:t>.</w:t>
      </w:r>
    </w:p>
    <w:p w14:paraId="32CACCFF" w14:textId="77777777" w:rsidR="00DC5EBA" w:rsidRDefault="00DC5EBA" w:rsidP="00DC5EBA">
      <w:pPr>
        <w:pStyle w:val="isselectedend"/>
      </w:pPr>
      <w:r>
        <w:rPr>
          <w:rStyle w:val="text-token-text-primary"/>
        </w:rPr>
        <w:t>[3]</w:t>
      </w:r>
      <w:r>
        <w:t xml:space="preserve"> MDN Web Docs, “JavaScript,” Mozilla Foundation. </w:t>
      </w:r>
      <w:r>
        <w:rPr>
          <w:rStyle w:val="text-token-text-primary"/>
        </w:rPr>
        <w:t>[Online]</w:t>
      </w:r>
      <w:r>
        <w:t xml:space="preserve">. Available: </w:t>
      </w:r>
      <w:hyperlink r:id="rId19" w:history="1">
        <w:r>
          <w:rPr>
            <w:rStyle w:val="Hyperlink"/>
          </w:rPr>
          <w:t>https://developer.mozilla.org/en-US/docs/Web/JavaScript</w:t>
        </w:r>
      </w:hyperlink>
      <w:r>
        <w:t xml:space="preserve">. </w:t>
      </w:r>
      <w:r>
        <w:rPr>
          <w:rStyle w:val="text-token-text-primary"/>
        </w:rPr>
        <w:t>[Accessed: 11-Jun-2026]</w:t>
      </w:r>
      <w:r>
        <w:t>.</w:t>
      </w:r>
    </w:p>
    <w:p w14:paraId="29272609" w14:textId="77777777" w:rsidR="00DC5EBA" w:rsidRDefault="00DC5EBA" w:rsidP="00DC5EBA">
      <w:pPr>
        <w:pStyle w:val="isselectedend"/>
      </w:pPr>
      <w:r>
        <w:rPr>
          <w:rStyle w:val="text-token-text-primary"/>
        </w:rPr>
        <w:t>[4]</w:t>
      </w:r>
      <w:r>
        <w:t xml:space="preserve"> J. Duckett, </w:t>
      </w:r>
      <w:r>
        <w:rPr>
          <w:rStyle w:val="Emphasis"/>
        </w:rPr>
        <w:t>HTML and CSS: Design and Build Websites</w:t>
      </w:r>
      <w:r>
        <w:t>. Indianapolis, IN, USA: John Wiley &amp; Sons, 2011.</w:t>
      </w:r>
    </w:p>
    <w:p w14:paraId="5DEAE11D" w14:textId="77777777" w:rsidR="00DC5EBA" w:rsidRDefault="00DC5EBA" w:rsidP="00DC5EBA">
      <w:pPr>
        <w:pStyle w:val="NormalWeb"/>
      </w:pPr>
      <w:r>
        <w:rPr>
          <w:rStyle w:val="text-token-text-primary"/>
        </w:rPr>
        <w:t>[5]</w:t>
      </w:r>
      <w:r>
        <w:t xml:space="preserve"> J. Duckett, </w:t>
      </w:r>
      <w:r>
        <w:rPr>
          <w:rStyle w:val="Emphasis"/>
        </w:rPr>
        <w:t>JavaScript and JQuery: Interactive Front-End Web Development</w:t>
      </w:r>
      <w:r>
        <w:t>. Indianapolis, IN, USA: John Wiley &amp; Sons, 2014.</w:t>
      </w:r>
    </w:p>
    <w:p w14:paraId="16CAF812" w14:textId="77777777" w:rsidR="0098728A" w:rsidRDefault="0098728A" w:rsidP="00DC5EBA">
      <w:pPr>
        <w:spacing w:after="80" w:line="360" w:lineRule="auto"/>
        <w:ind w:left="720" w:hanging="360"/>
        <w:jc w:val="both"/>
      </w:pPr>
    </w:p>
    <w:sectPr w:rsidR="0098728A" w:rsidSect="00A6023F">
      <w:footerReference w:type="default" r:id="rId20"/>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F113B" w14:textId="77777777" w:rsidR="009211A8" w:rsidRDefault="009211A8" w:rsidP="00265292">
      <w:pPr>
        <w:spacing w:after="0" w:line="240" w:lineRule="auto"/>
      </w:pPr>
      <w:r>
        <w:separator/>
      </w:r>
    </w:p>
  </w:endnote>
  <w:endnote w:type="continuationSeparator" w:id="0">
    <w:p w14:paraId="261159C3" w14:textId="77777777" w:rsidR="009211A8" w:rsidRDefault="009211A8"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4135"/>
      <w:docPartObj>
        <w:docPartGallery w:val="Page Numbers (Bottom of Page)"/>
        <w:docPartUnique/>
      </w:docPartObj>
    </w:sdtPr>
    <w:sdtEndPr>
      <w:rPr>
        <w:noProof/>
      </w:rPr>
    </w:sdtEndPr>
    <w:sdtContent>
      <w:p w14:paraId="1C38D22D" w14:textId="4FE6EC68" w:rsidR="00C75F21" w:rsidRDefault="00C75F21">
        <w:pPr>
          <w:pStyle w:val="Footer"/>
          <w:jc w:val="right"/>
        </w:pPr>
        <w:r>
          <w:fldChar w:fldCharType="begin"/>
        </w:r>
        <w:r>
          <w:instrText xml:space="preserve"> PAGE   \* MERGEFORMAT </w:instrText>
        </w:r>
        <w:r>
          <w:fldChar w:fldCharType="separate"/>
        </w:r>
        <w:r w:rsidR="000041C9">
          <w:rPr>
            <w:noProof/>
          </w:rPr>
          <w:t>v</w:t>
        </w:r>
        <w:r>
          <w:rPr>
            <w:noProof/>
          </w:rPr>
          <w:fldChar w:fldCharType="end"/>
        </w:r>
      </w:p>
    </w:sdtContent>
  </w:sdt>
  <w:p w14:paraId="4AE3D693" w14:textId="77777777" w:rsidR="00C75F21" w:rsidRDefault="00C75F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91154"/>
      <w:docPartObj>
        <w:docPartGallery w:val="Page Numbers (Bottom of Page)"/>
        <w:docPartUnique/>
      </w:docPartObj>
    </w:sdtPr>
    <w:sdtEndPr>
      <w:rPr>
        <w:noProof/>
      </w:rPr>
    </w:sdtEndPr>
    <w:sdtContent>
      <w:p w14:paraId="4DEC7782" w14:textId="7136C397" w:rsidR="00C75F21" w:rsidRDefault="00C75F21">
        <w:pPr>
          <w:pStyle w:val="Footer"/>
          <w:jc w:val="right"/>
        </w:pPr>
        <w:r>
          <w:fldChar w:fldCharType="begin"/>
        </w:r>
        <w:r>
          <w:instrText xml:space="preserve"> PAGE   \* MERGEFORMAT </w:instrText>
        </w:r>
        <w:r>
          <w:fldChar w:fldCharType="separate"/>
        </w:r>
        <w:r w:rsidR="000041C9">
          <w:rPr>
            <w:noProof/>
          </w:rPr>
          <w:t>33</w:t>
        </w:r>
        <w:r>
          <w:rPr>
            <w:noProof/>
          </w:rPr>
          <w:fldChar w:fldCharType="end"/>
        </w:r>
      </w:p>
    </w:sdtContent>
  </w:sdt>
  <w:p w14:paraId="03B1971D" w14:textId="77777777" w:rsidR="00C75F21" w:rsidRDefault="00C75F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FD816" w14:textId="77777777" w:rsidR="009211A8" w:rsidRDefault="009211A8" w:rsidP="00265292">
      <w:pPr>
        <w:spacing w:after="0" w:line="240" w:lineRule="auto"/>
      </w:pPr>
      <w:r>
        <w:separator/>
      </w:r>
    </w:p>
  </w:footnote>
  <w:footnote w:type="continuationSeparator" w:id="0">
    <w:p w14:paraId="0EB23F84" w14:textId="77777777" w:rsidR="009211A8" w:rsidRDefault="009211A8"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C41AA"/>
    <w:multiLevelType w:val="hybridMultilevel"/>
    <w:tmpl w:val="9BA81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77F1B"/>
    <w:multiLevelType w:val="hybridMultilevel"/>
    <w:tmpl w:val="C88C3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85B48"/>
    <w:multiLevelType w:val="multilevel"/>
    <w:tmpl w:val="3BA0D37E"/>
    <w:styleLink w:val="CurrentList1"/>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3" w15:restartNumberingAfterBreak="0">
    <w:nsid w:val="204E76D4"/>
    <w:multiLevelType w:val="hybridMultilevel"/>
    <w:tmpl w:val="4FAE4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E24985"/>
    <w:multiLevelType w:val="hybridMultilevel"/>
    <w:tmpl w:val="3E362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220474"/>
    <w:multiLevelType w:val="hybridMultilevel"/>
    <w:tmpl w:val="844C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6365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4E13083"/>
    <w:multiLevelType w:val="hybridMultilevel"/>
    <w:tmpl w:val="356A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D346D9"/>
    <w:multiLevelType w:val="hybridMultilevel"/>
    <w:tmpl w:val="FE86E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8F6D63"/>
    <w:multiLevelType w:val="multilevel"/>
    <w:tmpl w:val="0409001F"/>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5E428F5"/>
    <w:multiLevelType w:val="multilevel"/>
    <w:tmpl w:val="53CE60A4"/>
    <w:lvl w:ilvl="0">
      <w:start w:val="1"/>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7FC055D"/>
    <w:multiLevelType w:val="multilevel"/>
    <w:tmpl w:val="0409001F"/>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B5D231B"/>
    <w:multiLevelType w:val="hybridMultilevel"/>
    <w:tmpl w:val="6A5CD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3C799F"/>
    <w:multiLevelType w:val="hybridMultilevel"/>
    <w:tmpl w:val="9206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E118AD"/>
    <w:multiLevelType w:val="hybridMultilevel"/>
    <w:tmpl w:val="A4F01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6777C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16"/>
  </w:num>
  <w:num w:numId="2">
    <w:abstractNumId w:val="13"/>
  </w:num>
  <w:num w:numId="3">
    <w:abstractNumId w:val="14"/>
  </w:num>
  <w:num w:numId="4">
    <w:abstractNumId w:val="2"/>
  </w:num>
  <w:num w:numId="5">
    <w:abstractNumId w:val="9"/>
  </w:num>
  <w:num w:numId="6">
    <w:abstractNumId w:val="11"/>
  </w:num>
  <w:num w:numId="7">
    <w:abstractNumId w:val="1"/>
  </w:num>
  <w:num w:numId="8">
    <w:abstractNumId w:val="3"/>
  </w:num>
  <w:num w:numId="9">
    <w:abstractNumId w:val="7"/>
  </w:num>
  <w:num w:numId="10">
    <w:abstractNumId w:val="5"/>
  </w:num>
  <w:num w:numId="11">
    <w:abstractNumId w:val="10"/>
  </w:num>
  <w:num w:numId="12">
    <w:abstractNumId w:val="15"/>
  </w:num>
  <w:num w:numId="13">
    <w:abstractNumId w:val="4"/>
  </w:num>
  <w:num w:numId="14">
    <w:abstractNumId w:val="6"/>
  </w:num>
  <w:num w:numId="15">
    <w:abstractNumId w:val="0"/>
  </w:num>
  <w:num w:numId="16">
    <w:abstractNumId w:val="8"/>
  </w:num>
  <w:num w:numId="17">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5C8"/>
    <w:rsid w:val="000041C9"/>
    <w:rsid w:val="00006621"/>
    <w:rsid w:val="0002381A"/>
    <w:rsid w:val="000359A4"/>
    <w:rsid w:val="0005453D"/>
    <w:rsid w:val="00080838"/>
    <w:rsid w:val="00084BF4"/>
    <w:rsid w:val="000B3C8E"/>
    <w:rsid w:val="000B4D86"/>
    <w:rsid w:val="000F599F"/>
    <w:rsid w:val="00101E1F"/>
    <w:rsid w:val="00105C62"/>
    <w:rsid w:val="00132EFC"/>
    <w:rsid w:val="00155B13"/>
    <w:rsid w:val="00164522"/>
    <w:rsid w:val="00181793"/>
    <w:rsid w:val="0019610B"/>
    <w:rsid w:val="001B7053"/>
    <w:rsid w:val="001C04BE"/>
    <w:rsid w:val="001C3457"/>
    <w:rsid w:val="001E53C1"/>
    <w:rsid w:val="001F18CD"/>
    <w:rsid w:val="00205C9C"/>
    <w:rsid w:val="00240924"/>
    <w:rsid w:val="002412D1"/>
    <w:rsid w:val="0024568C"/>
    <w:rsid w:val="00251BE6"/>
    <w:rsid w:val="00252BCE"/>
    <w:rsid w:val="002648D9"/>
    <w:rsid w:val="00265292"/>
    <w:rsid w:val="002765B7"/>
    <w:rsid w:val="002C7913"/>
    <w:rsid w:val="002D378E"/>
    <w:rsid w:val="002D6E1C"/>
    <w:rsid w:val="00311A03"/>
    <w:rsid w:val="00311A1F"/>
    <w:rsid w:val="00314527"/>
    <w:rsid w:val="00327610"/>
    <w:rsid w:val="0035699F"/>
    <w:rsid w:val="00356BB3"/>
    <w:rsid w:val="00383D89"/>
    <w:rsid w:val="00397034"/>
    <w:rsid w:val="003B599F"/>
    <w:rsid w:val="003C330A"/>
    <w:rsid w:val="003D0AF3"/>
    <w:rsid w:val="003D4A92"/>
    <w:rsid w:val="003E75F2"/>
    <w:rsid w:val="003F1C1E"/>
    <w:rsid w:val="0041405C"/>
    <w:rsid w:val="004202A2"/>
    <w:rsid w:val="0045490B"/>
    <w:rsid w:val="004553D9"/>
    <w:rsid w:val="0048586D"/>
    <w:rsid w:val="004D3550"/>
    <w:rsid w:val="004F45C8"/>
    <w:rsid w:val="005178C5"/>
    <w:rsid w:val="00574222"/>
    <w:rsid w:val="00587309"/>
    <w:rsid w:val="005C722E"/>
    <w:rsid w:val="005D6ABE"/>
    <w:rsid w:val="00605856"/>
    <w:rsid w:val="006131AF"/>
    <w:rsid w:val="0061750A"/>
    <w:rsid w:val="00641850"/>
    <w:rsid w:val="00643221"/>
    <w:rsid w:val="00644673"/>
    <w:rsid w:val="00653A3A"/>
    <w:rsid w:val="0065492E"/>
    <w:rsid w:val="00682D9A"/>
    <w:rsid w:val="00686075"/>
    <w:rsid w:val="00687A8E"/>
    <w:rsid w:val="00694DEF"/>
    <w:rsid w:val="006A0D6B"/>
    <w:rsid w:val="00717031"/>
    <w:rsid w:val="007378A0"/>
    <w:rsid w:val="007950DA"/>
    <w:rsid w:val="00796DCF"/>
    <w:rsid w:val="007B1E52"/>
    <w:rsid w:val="007C7837"/>
    <w:rsid w:val="007D1CB8"/>
    <w:rsid w:val="007E5D1E"/>
    <w:rsid w:val="007F40F9"/>
    <w:rsid w:val="008027B1"/>
    <w:rsid w:val="00815098"/>
    <w:rsid w:val="00837217"/>
    <w:rsid w:val="00851DA8"/>
    <w:rsid w:val="008759C1"/>
    <w:rsid w:val="00884053"/>
    <w:rsid w:val="008908FC"/>
    <w:rsid w:val="00894F58"/>
    <w:rsid w:val="008A01E9"/>
    <w:rsid w:val="008E0EA3"/>
    <w:rsid w:val="008F3D04"/>
    <w:rsid w:val="0091630E"/>
    <w:rsid w:val="009211A8"/>
    <w:rsid w:val="0098728A"/>
    <w:rsid w:val="009E2D3F"/>
    <w:rsid w:val="00A00EA5"/>
    <w:rsid w:val="00A17C76"/>
    <w:rsid w:val="00A24F17"/>
    <w:rsid w:val="00A3792A"/>
    <w:rsid w:val="00A53404"/>
    <w:rsid w:val="00A6023F"/>
    <w:rsid w:val="00A675D2"/>
    <w:rsid w:val="00A705BC"/>
    <w:rsid w:val="00A84325"/>
    <w:rsid w:val="00AB506F"/>
    <w:rsid w:val="00AE0301"/>
    <w:rsid w:val="00AE352B"/>
    <w:rsid w:val="00AE636C"/>
    <w:rsid w:val="00AF30EA"/>
    <w:rsid w:val="00B14A85"/>
    <w:rsid w:val="00B21F8A"/>
    <w:rsid w:val="00B331A9"/>
    <w:rsid w:val="00B3334D"/>
    <w:rsid w:val="00B33AFB"/>
    <w:rsid w:val="00B359FB"/>
    <w:rsid w:val="00B417DB"/>
    <w:rsid w:val="00B44E45"/>
    <w:rsid w:val="00B93F1A"/>
    <w:rsid w:val="00BB6D9B"/>
    <w:rsid w:val="00BC5277"/>
    <w:rsid w:val="00BD00D0"/>
    <w:rsid w:val="00BE27A1"/>
    <w:rsid w:val="00C14E47"/>
    <w:rsid w:val="00C3105E"/>
    <w:rsid w:val="00C35BB5"/>
    <w:rsid w:val="00C50A2A"/>
    <w:rsid w:val="00C65EEB"/>
    <w:rsid w:val="00C75F21"/>
    <w:rsid w:val="00C77F74"/>
    <w:rsid w:val="00CA2853"/>
    <w:rsid w:val="00CC18F6"/>
    <w:rsid w:val="00CD3FBA"/>
    <w:rsid w:val="00CF26EF"/>
    <w:rsid w:val="00D261E5"/>
    <w:rsid w:val="00D64617"/>
    <w:rsid w:val="00D724C7"/>
    <w:rsid w:val="00D840FB"/>
    <w:rsid w:val="00D933AD"/>
    <w:rsid w:val="00DA2424"/>
    <w:rsid w:val="00DB2AD8"/>
    <w:rsid w:val="00DB61D5"/>
    <w:rsid w:val="00DB6698"/>
    <w:rsid w:val="00DC5EBA"/>
    <w:rsid w:val="00DD1D56"/>
    <w:rsid w:val="00DE6FBB"/>
    <w:rsid w:val="00DF06F5"/>
    <w:rsid w:val="00E05488"/>
    <w:rsid w:val="00E111AE"/>
    <w:rsid w:val="00E146B9"/>
    <w:rsid w:val="00E15E7A"/>
    <w:rsid w:val="00E40233"/>
    <w:rsid w:val="00E60141"/>
    <w:rsid w:val="00E83497"/>
    <w:rsid w:val="00EC5402"/>
    <w:rsid w:val="00EC59ED"/>
    <w:rsid w:val="00EC7BB1"/>
    <w:rsid w:val="00EE226B"/>
    <w:rsid w:val="00F50FA9"/>
    <w:rsid w:val="00F55323"/>
    <w:rsid w:val="00F804D1"/>
    <w:rsid w:val="00F86D23"/>
    <w:rsid w:val="00FA182E"/>
    <w:rsid w:val="00FA7008"/>
    <w:rsid w:val="00FC2B01"/>
    <w:rsid w:val="00FC3CFB"/>
    <w:rsid w:val="00FC5391"/>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D844"/>
  <w15:chartTrackingRefBased/>
  <w15:docId w15:val="{74087482-5A98-4945-8111-542F63383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1D5"/>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semiHidden/>
    <w:unhideWhenUsed/>
    <w:rsid w:val="0024568C"/>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C35BB5"/>
    <w:rPr>
      <w:rFonts w:ascii="Courier New" w:eastAsia="Times New Roman" w:hAnsi="Courier New" w:cs="Courier New"/>
      <w:sz w:val="20"/>
      <w:szCs w:val="20"/>
    </w:rPr>
  </w:style>
  <w:style w:type="character" w:customStyle="1" w:styleId="ng-tns-c290138345-109">
    <w:name w:val="ng-tns-c290138345-109"/>
    <w:basedOn w:val="DefaultParagraphFont"/>
    <w:rsid w:val="00C14E47"/>
  </w:style>
  <w:style w:type="paragraph" w:styleId="HTMLPreformatted">
    <w:name w:val="HTML Preformatted"/>
    <w:basedOn w:val="Normal"/>
    <w:link w:val="HTMLPreformattedChar"/>
    <w:uiPriority w:val="99"/>
    <w:semiHidden/>
    <w:unhideWhenUsed/>
    <w:rsid w:val="00C1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4E47"/>
    <w:rPr>
      <w:rFonts w:ascii="Courier New" w:eastAsia="Times New Roman" w:hAnsi="Courier New" w:cs="Courier New"/>
      <w:sz w:val="20"/>
      <w:szCs w:val="20"/>
    </w:rPr>
  </w:style>
  <w:style w:type="character" w:customStyle="1" w:styleId="hljs-tag">
    <w:name w:val="hljs-tag"/>
    <w:basedOn w:val="DefaultParagraphFont"/>
    <w:rsid w:val="00C14E47"/>
  </w:style>
  <w:style w:type="character" w:customStyle="1" w:styleId="hljs-name">
    <w:name w:val="hljs-name"/>
    <w:basedOn w:val="DefaultParagraphFont"/>
    <w:rsid w:val="00C14E47"/>
  </w:style>
  <w:style w:type="character" w:customStyle="1" w:styleId="hljs-attr">
    <w:name w:val="hljs-attr"/>
    <w:basedOn w:val="DefaultParagraphFont"/>
    <w:rsid w:val="00C14E47"/>
  </w:style>
  <w:style w:type="character" w:customStyle="1" w:styleId="hljs-string">
    <w:name w:val="hljs-string"/>
    <w:basedOn w:val="DefaultParagraphFont"/>
    <w:rsid w:val="00C14E47"/>
  </w:style>
  <w:style w:type="character" w:customStyle="1" w:styleId="ng-tns-c290138345-110">
    <w:name w:val="ng-tns-c290138345-110"/>
    <w:basedOn w:val="DefaultParagraphFont"/>
    <w:rsid w:val="00C14E47"/>
  </w:style>
  <w:style w:type="character" w:customStyle="1" w:styleId="hljs-selector-pseudo">
    <w:name w:val="hljs-selector-pseudo"/>
    <w:basedOn w:val="DefaultParagraphFont"/>
    <w:rsid w:val="00C14E47"/>
  </w:style>
  <w:style w:type="character" w:customStyle="1" w:styleId="hljs-attribute">
    <w:name w:val="hljs-attribute"/>
    <w:basedOn w:val="DefaultParagraphFont"/>
    <w:rsid w:val="00C14E47"/>
  </w:style>
  <w:style w:type="character" w:customStyle="1" w:styleId="hljs-number">
    <w:name w:val="hljs-number"/>
    <w:basedOn w:val="DefaultParagraphFont"/>
    <w:rsid w:val="00C14E47"/>
  </w:style>
  <w:style w:type="character" w:customStyle="1" w:styleId="hljs-comment">
    <w:name w:val="hljs-comment"/>
    <w:basedOn w:val="DefaultParagraphFont"/>
    <w:rsid w:val="00C14E47"/>
  </w:style>
  <w:style w:type="character" w:customStyle="1" w:styleId="hljs-selector-class">
    <w:name w:val="hljs-selector-class"/>
    <w:basedOn w:val="DefaultParagraphFont"/>
    <w:rsid w:val="00C14E47"/>
  </w:style>
  <w:style w:type="character" w:customStyle="1" w:styleId="hljs-builtin">
    <w:name w:val="hljs-built_in"/>
    <w:basedOn w:val="DefaultParagraphFont"/>
    <w:rsid w:val="00C14E47"/>
  </w:style>
  <w:style w:type="numbering" w:customStyle="1" w:styleId="CurrentList1">
    <w:name w:val="Current List1"/>
    <w:uiPriority w:val="99"/>
    <w:rsid w:val="001C04BE"/>
    <w:pPr>
      <w:numPr>
        <w:numId w:val="4"/>
      </w:numPr>
    </w:pPr>
  </w:style>
  <w:style w:type="numbering" w:customStyle="1" w:styleId="CurrentList2">
    <w:name w:val="Current List2"/>
    <w:uiPriority w:val="99"/>
    <w:rsid w:val="001C04BE"/>
    <w:pPr>
      <w:numPr>
        <w:numId w:val="5"/>
      </w:numPr>
    </w:pPr>
  </w:style>
  <w:style w:type="numbering" w:customStyle="1" w:styleId="CurrentList3">
    <w:name w:val="Current List3"/>
    <w:uiPriority w:val="99"/>
    <w:rsid w:val="001C04BE"/>
    <w:pPr>
      <w:numPr>
        <w:numId w:val="6"/>
      </w:numPr>
    </w:pPr>
  </w:style>
  <w:style w:type="character" w:customStyle="1" w:styleId="UnresolvedMention1">
    <w:name w:val="Unresolved Mention1"/>
    <w:basedOn w:val="DefaultParagraphFont"/>
    <w:uiPriority w:val="99"/>
    <w:semiHidden/>
    <w:unhideWhenUsed/>
    <w:rsid w:val="00132EFC"/>
    <w:rPr>
      <w:color w:val="605E5C"/>
      <w:shd w:val="clear" w:color="auto" w:fill="E1DFDD"/>
    </w:rPr>
  </w:style>
  <w:style w:type="character" w:styleId="FollowedHyperlink">
    <w:name w:val="FollowedHyperlink"/>
    <w:basedOn w:val="DefaultParagraphFont"/>
    <w:uiPriority w:val="99"/>
    <w:semiHidden/>
    <w:unhideWhenUsed/>
    <w:rsid w:val="00132EFC"/>
    <w:rPr>
      <w:color w:val="954F72" w:themeColor="followedHyperlink"/>
      <w:u w:val="single"/>
    </w:rPr>
  </w:style>
  <w:style w:type="character" w:styleId="Strong">
    <w:name w:val="Strong"/>
    <w:basedOn w:val="DefaultParagraphFont"/>
    <w:uiPriority w:val="22"/>
    <w:qFormat/>
    <w:rsid w:val="003C330A"/>
    <w:rPr>
      <w:b/>
      <w:bCs/>
    </w:rPr>
  </w:style>
  <w:style w:type="paragraph" w:customStyle="1" w:styleId="font-claude-response-body">
    <w:name w:val="font-claude-response-body"/>
    <w:basedOn w:val="Normal"/>
    <w:rsid w:val="005178C5"/>
    <w:pPr>
      <w:spacing w:before="100" w:beforeAutospacing="1" w:after="100" w:afterAutospacing="1" w:line="240" w:lineRule="auto"/>
    </w:pPr>
    <w:rPr>
      <w:rFonts w:eastAsia="Times New Roman" w:cs="Times New Roman"/>
      <w:sz w:val="24"/>
      <w:szCs w:val="24"/>
    </w:rPr>
  </w:style>
  <w:style w:type="character" w:customStyle="1" w:styleId="token">
    <w:name w:val="token"/>
    <w:basedOn w:val="DefaultParagraphFont"/>
    <w:rsid w:val="00383D89"/>
  </w:style>
  <w:style w:type="paragraph" w:customStyle="1" w:styleId="py-1">
    <w:name w:val="py-1"/>
    <w:basedOn w:val="Normal"/>
    <w:rsid w:val="001B7053"/>
    <w:pPr>
      <w:spacing w:before="100" w:beforeAutospacing="1" w:after="100" w:afterAutospacing="1" w:line="240" w:lineRule="auto"/>
    </w:pPr>
    <w:rPr>
      <w:rFonts w:eastAsia="Times New Roman" w:cs="Times New Roman"/>
      <w:sz w:val="24"/>
      <w:szCs w:val="24"/>
    </w:rPr>
  </w:style>
  <w:style w:type="character" w:customStyle="1" w:styleId="font-semibold">
    <w:name w:val="font-semibold"/>
    <w:basedOn w:val="DefaultParagraphFont"/>
    <w:rsid w:val="001B7053"/>
  </w:style>
  <w:style w:type="character" w:styleId="Emphasis">
    <w:name w:val="Emphasis"/>
    <w:basedOn w:val="DefaultParagraphFont"/>
    <w:uiPriority w:val="20"/>
    <w:qFormat/>
    <w:rsid w:val="00B21F8A"/>
    <w:rPr>
      <w:i/>
      <w:iCs/>
    </w:rPr>
  </w:style>
  <w:style w:type="paragraph" w:customStyle="1" w:styleId="isselectedend">
    <w:name w:val="isselectedend"/>
    <w:basedOn w:val="Normal"/>
    <w:rsid w:val="006131AF"/>
    <w:pPr>
      <w:spacing w:before="100" w:beforeAutospacing="1" w:after="100" w:afterAutospacing="1" w:line="240" w:lineRule="auto"/>
    </w:pPr>
    <w:rPr>
      <w:rFonts w:eastAsia="Times New Roman" w:cs="Times New Roman"/>
      <w:sz w:val="24"/>
      <w:szCs w:val="24"/>
    </w:rPr>
  </w:style>
  <w:style w:type="character" w:customStyle="1" w:styleId="text-token-text-primary">
    <w:name w:val="text-token-text-primary"/>
    <w:basedOn w:val="DefaultParagraphFont"/>
    <w:rsid w:val="00BB6D9B"/>
  </w:style>
  <w:style w:type="character" w:customStyle="1" w:styleId="v">
    <w:name w:val="ͼv"/>
    <w:basedOn w:val="DefaultParagraphFont"/>
    <w:rsid w:val="00EC7BB1"/>
  </w:style>
  <w:style w:type="character" w:customStyle="1" w:styleId="11">
    <w:name w:val="ͼ11"/>
    <w:basedOn w:val="DefaultParagraphFont"/>
    <w:rsid w:val="00EC7BB1"/>
  </w:style>
  <w:style w:type="paragraph" w:styleId="NoSpacing">
    <w:name w:val="No Spacing"/>
    <w:uiPriority w:val="1"/>
    <w:qFormat/>
    <w:rsid w:val="00E60141"/>
    <w:pPr>
      <w:spacing w:after="0" w:line="240" w:lineRule="auto"/>
    </w:pPr>
  </w:style>
  <w:style w:type="paragraph" w:styleId="TableofFigures">
    <w:name w:val="table of figures"/>
    <w:basedOn w:val="Normal"/>
    <w:next w:val="Normal"/>
    <w:uiPriority w:val="99"/>
    <w:unhideWhenUsed/>
    <w:rsid w:val="00DC5EBA"/>
    <w:pPr>
      <w:spacing w:after="0"/>
    </w:pPr>
  </w:style>
  <w:style w:type="character" w:customStyle="1" w:styleId="13">
    <w:name w:val="ͼ13"/>
    <w:basedOn w:val="DefaultParagraphFont"/>
    <w:rsid w:val="00BE27A1"/>
  </w:style>
  <w:style w:type="character" w:customStyle="1" w:styleId="12">
    <w:name w:val="ͼ12"/>
    <w:basedOn w:val="DefaultParagraphFont"/>
    <w:rsid w:val="00BE27A1"/>
  </w:style>
  <w:style w:type="character" w:customStyle="1" w:styleId="z">
    <w:name w:val="ͼz"/>
    <w:basedOn w:val="DefaultParagraphFont"/>
    <w:rsid w:val="00BE2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4579">
      <w:bodyDiv w:val="1"/>
      <w:marLeft w:val="0"/>
      <w:marRight w:val="0"/>
      <w:marTop w:val="0"/>
      <w:marBottom w:val="0"/>
      <w:divBdr>
        <w:top w:val="none" w:sz="0" w:space="0" w:color="auto"/>
        <w:left w:val="none" w:sz="0" w:space="0" w:color="auto"/>
        <w:bottom w:val="none" w:sz="0" w:space="0" w:color="auto"/>
        <w:right w:val="none" w:sz="0" w:space="0" w:color="auto"/>
      </w:divBdr>
    </w:div>
    <w:div w:id="96219817">
      <w:bodyDiv w:val="1"/>
      <w:marLeft w:val="0"/>
      <w:marRight w:val="0"/>
      <w:marTop w:val="0"/>
      <w:marBottom w:val="0"/>
      <w:divBdr>
        <w:top w:val="none" w:sz="0" w:space="0" w:color="auto"/>
        <w:left w:val="none" w:sz="0" w:space="0" w:color="auto"/>
        <w:bottom w:val="none" w:sz="0" w:space="0" w:color="auto"/>
        <w:right w:val="none" w:sz="0" w:space="0" w:color="auto"/>
      </w:divBdr>
      <w:divsChild>
        <w:div w:id="5834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32145">
      <w:bodyDiv w:val="1"/>
      <w:marLeft w:val="0"/>
      <w:marRight w:val="0"/>
      <w:marTop w:val="0"/>
      <w:marBottom w:val="0"/>
      <w:divBdr>
        <w:top w:val="none" w:sz="0" w:space="0" w:color="auto"/>
        <w:left w:val="none" w:sz="0" w:space="0" w:color="auto"/>
        <w:bottom w:val="none" w:sz="0" w:space="0" w:color="auto"/>
        <w:right w:val="none" w:sz="0" w:space="0" w:color="auto"/>
      </w:divBdr>
    </w:div>
    <w:div w:id="137383250">
      <w:bodyDiv w:val="1"/>
      <w:marLeft w:val="0"/>
      <w:marRight w:val="0"/>
      <w:marTop w:val="0"/>
      <w:marBottom w:val="0"/>
      <w:divBdr>
        <w:top w:val="none" w:sz="0" w:space="0" w:color="auto"/>
        <w:left w:val="none" w:sz="0" w:space="0" w:color="auto"/>
        <w:bottom w:val="none" w:sz="0" w:space="0" w:color="auto"/>
        <w:right w:val="none" w:sz="0" w:space="0" w:color="auto"/>
      </w:divBdr>
    </w:div>
    <w:div w:id="144322689">
      <w:bodyDiv w:val="1"/>
      <w:marLeft w:val="0"/>
      <w:marRight w:val="0"/>
      <w:marTop w:val="0"/>
      <w:marBottom w:val="0"/>
      <w:divBdr>
        <w:top w:val="none" w:sz="0" w:space="0" w:color="auto"/>
        <w:left w:val="none" w:sz="0" w:space="0" w:color="auto"/>
        <w:bottom w:val="none" w:sz="0" w:space="0" w:color="auto"/>
        <w:right w:val="none" w:sz="0" w:space="0" w:color="auto"/>
      </w:divBdr>
    </w:div>
    <w:div w:id="189538141">
      <w:bodyDiv w:val="1"/>
      <w:marLeft w:val="0"/>
      <w:marRight w:val="0"/>
      <w:marTop w:val="0"/>
      <w:marBottom w:val="0"/>
      <w:divBdr>
        <w:top w:val="none" w:sz="0" w:space="0" w:color="auto"/>
        <w:left w:val="none" w:sz="0" w:space="0" w:color="auto"/>
        <w:bottom w:val="none" w:sz="0" w:space="0" w:color="auto"/>
        <w:right w:val="none" w:sz="0" w:space="0" w:color="auto"/>
      </w:divBdr>
    </w:div>
    <w:div w:id="220795515">
      <w:bodyDiv w:val="1"/>
      <w:marLeft w:val="0"/>
      <w:marRight w:val="0"/>
      <w:marTop w:val="0"/>
      <w:marBottom w:val="0"/>
      <w:divBdr>
        <w:top w:val="none" w:sz="0" w:space="0" w:color="auto"/>
        <w:left w:val="none" w:sz="0" w:space="0" w:color="auto"/>
        <w:bottom w:val="none" w:sz="0" w:space="0" w:color="auto"/>
        <w:right w:val="none" w:sz="0" w:space="0" w:color="auto"/>
      </w:divBdr>
    </w:div>
    <w:div w:id="227958777">
      <w:bodyDiv w:val="1"/>
      <w:marLeft w:val="0"/>
      <w:marRight w:val="0"/>
      <w:marTop w:val="0"/>
      <w:marBottom w:val="0"/>
      <w:divBdr>
        <w:top w:val="none" w:sz="0" w:space="0" w:color="auto"/>
        <w:left w:val="none" w:sz="0" w:space="0" w:color="auto"/>
        <w:bottom w:val="none" w:sz="0" w:space="0" w:color="auto"/>
        <w:right w:val="none" w:sz="0" w:space="0" w:color="auto"/>
      </w:divBdr>
    </w:div>
    <w:div w:id="233703083">
      <w:bodyDiv w:val="1"/>
      <w:marLeft w:val="0"/>
      <w:marRight w:val="0"/>
      <w:marTop w:val="0"/>
      <w:marBottom w:val="0"/>
      <w:divBdr>
        <w:top w:val="none" w:sz="0" w:space="0" w:color="auto"/>
        <w:left w:val="none" w:sz="0" w:space="0" w:color="auto"/>
        <w:bottom w:val="none" w:sz="0" w:space="0" w:color="auto"/>
        <w:right w:val="none" w:sz="0" w:space="0" w:color="auto"/>
      </w:divBdr>
    </w:div>
    <w:div w:id="361714479">
      <w:bodyDiv w:val="1"/>
      <w:marLeft w:val="0"/>
      <w:marRight w:val="0"/>
      <w:marTop w:val="0"/>
      <w:marBottom w:val="0"/>
      <w:divBdr>
        <w:top w:val="none" w:sz="0" w:space="0" w:color="auto"/>
        <w:left w:val="none" w:sz="0" w:space="0" w:color="auto"/>
        <w:bottom w:val="none" w:sz="0" w:space="0" w:color="auto"/>
        <w:right w:val="none" w:sz="0" w:space="0" w:color="auto"/>
      </w:divBdr>
      <w:divsChild>
        <w:div w:id="1484813094">
          <w:marLeft w:val="0"/>
          <w:marRight w:val="0"/>
          <w:marTop w:val="0"/>
          <w:marBottom w:val="0"/>
          <w:divBdr>
            <w:top w:val="none" w:sz="0" w:space="0" w:color="auto"/>
            <w:left w:val="none" w:sz="0" w:space="0" w:color="auto"/>
            <w:bottom w:val="none" w:sz="0" w:space="0" w:color="auto"/>
            <w:right w:val="none" w:sz="0" w:space="0" w:color="auto"/>
          </w:divBdr>
          <w:divsChild>
            <w:div w:id="1611275745">
              <w:marLeft w:val="0"/>
              <w:marRight w:val="0"/>
              <w:marTop w:val="0"/>
              <w:marBottom w:val="0"/>
              <w:divBdr>
                <w:top w:val="none" w:sz="0" w:space="0" w:color="auto"/>
                <w:left w:val="none" w:sz="0" w:space="0" w:color="auto"/>
                <w:bottom w:val="none" w:sz="0" w:space="0" w:color="auto"/>
                <w:right w:val="none" w:sz="0" w:space="0" w:color="auto"/>
              </w:divBdr>
              <w:divsChild>
                <w:div w:id="169301994">
                  <w:marLeft w:val="0"/>
                  <w:marRight w:val="0"/>
                  <w:marTop w:val="0"/>
                  <w:marBottom w:val="0"/>
                  <w:divBdr>
                    <w:top w:val="none" w:sz="0" w:space="0" w:color="auto"/>
                    <w:left w:val="none" w:sz="0" w:space="0" w:color="auto"/>
                    <w:bottom w:val="none" w:sz="0" w:space="0" w:color="auto"/>
                    <w:right w:val="none" w:sz="0" w:space="0" w:color="auto"/>
                  </w:divBdr>
                  <w:divsChild>
                    <w:div w:id="7599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870098">
      <w:bodyDiv w:val="1"/>
      <w:marLeft w:val="0"/>
      <w:marRight w:val="0"/>
      <w:marTop w:val="0"/>
      <w:marBottom w:val="0"/>
      <w:divBdr>
        <w:top w:val="none" w:sz="0" w:space="0" w:color="auto"/>
        <w:left w:val="none" w:sz="0" w:space="0" w:color="auto"/>
        <w:bottom w:val="none" w:sz="0" w:space="0" w:color="auto"/>
        <w:right w:val="none" w:sz="0" w:space="0" w:color="auto"/>
      </w:divBdr>
      <w:divsChild>
        <w:div w:id="418522846">
          <w:marLeft w:val="0"/>
          <w:marRight w:val="0"/>
          <w:marTop w:val="0"/>
          <w:marBottom w:val="0"/>
          <w:divBdr>
            <w:top w:val="none" w:sz="0" w:space="0" w:color="auto"/>
            <w:left w:val="none" w:sz="0" w:space="0" w:color="auto"/>
            <w:bottom w:val="none" w:sz="0" w:space="0" w:color="auto"/>
            <w:right w:val="none" w:sz="0" w:space="0" w:color="auto"/>
          </w:divBdr>
          <w:divsChild>
            <w:div w:id="299113251">
              <w:marLeft w:val="0"/>
              <w:marRight w:val="0"/>
              <w:marTop w:val="0"/>
              <w:marBottom w:val="0"/>
              <w:divBdr>
                <w:top w:val="none" w:sz="0" w:space="0" w:color="auto"/>
                <w:left w:val="none" w:sz="0" w:space="0" w:color="auto"/>
                <w:bottom w:val="none" w:sz="0" w:space="0" w:color="auto"/>
                <w:right w:val="none" w:sz="0" w:space="0" w:color="auto"/>
              </w:divBdr>
              <w:divsChild>
                <w:div w:id="19818857">
                  <w:marLeft w:val="0"/>
                  <w:marRight w:val="0"/>
                  <w:marTop w:val="0"/>
                  <w:marBottom w:val="0"/>
                  <w:divBdr>
                    <w:top w:val="none" w:sz="0" w:space="0" w:color="auto"/>
                    <w:left w:val="none" w:sz="0" w:space="0" w:color="auto"/>
                    <w:bottom w:val="none" w:sz="0" w:space="0" w:color="auto"/>
                    <w:right w:val="none" w:sz="0" w:space="0" w:color="auto"/>
                  </w:divBdr>
                  <w:divsChild>
                    <w:div w:id="5070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24252">
      <w:bodyDiv w:val="1"/>
      <w:marLeft w:val="0"/>
      <w:marRight w:val="0"/>
      <w:marTop w:val="0"/>
      <w:marBottom w:val="0"/>
      <w:divBdr>
        <w:top w:val="none" w:sz="0" w:space="0" w:color="auto"/>
        <w:left w:val="none" w:sz="0" w:space="0" w:color="auto"/>
        <w:bottom w:val="none" w:sz="0" w:space="0" w:color="auto"/>
        <w:right w:val="none" w:sz="0" w:space="0" w:color="auto"/>
      </w:divBdr>
    </w:div>
    <w:div w:id="434789587">
      <w:bodyDiv w:val="1"/>
      <w:marLeft w:val="0"/>
      <w:marRight w:val="0"/>
      <w:marTop w:val="0"/>
      <w:marBottom w:val="0"/>
      <w:divBdr>
        <w:top w:val="none" w:sz="0" w:space="0" w:color="auto"/>
        <w:left w:val="none" w:sz="0" w:space="0" w:color="auto"/>
        <w:bottom w:val="none" w:sz="0" w:space="0" w:color="auto"/>
        <w:right w:val="none" w:sz="0" w:space="0" w:color="auto"/>
      </w:divBdr>
    </w:div>
    <w:div w:id="439885573">
      <w:bodyDiv w:val="1"/>
      <w:marLeft w:val="0"/>
      <w:marRight w:val="0"/>
      <w:marTop w:val="0"/>
      <w:marBottom w:val="0"/>
      <w:divBdr>
        <w:top w:val="none" w:sz="0" w:space="0" w:color="auto"/>
        <w:left w:val="none" w:sz="0" w:space="0" w:color="auto"/>
        <w:bottom w:val="none" w:sz="0" w:space="0" w:color="auto"/>
        <w:right w:val="none" w:sz="0" w:space="0" w:color="auto"/>
      </w:divBdr>
    </w:div>
    <w:div w:id="465320830">
      <w:bodyDiv w:val="1"/>
      <w:marLeft w:val="0"/>
      <w:marRight w:val="0"/>
      <w:marTop w:val="0"/>
      <w:marBottom w:val="0"/>
      <w:divBdr>
        <w:top w:val="none" w:sz="0" w:space="0" w:color="auto"/>
        <w:left w:val="none" w:sz="0" w:space="0" w:color="auto"/>
        <w:bottom w:val="none" w:sz="0" w:space="0" w:color="auto"/>
        <w:right w:val="none" w:sz="0" w:space="0" w:color="auto"/>
      </w:divBdr>
    </w:div>
    <w:div w:id="490416112">
      <w:bodyDiv w:val="1"/>
      <w:marLeft w:val="0"/>
      <w:marRight w:val="0"/>
      <w:marTop w:val="0"/>
      <w:marBottom w:val="0"/>
      <w:divBdr>
        <w:top w:val="none" w:sz="0" w:space="0" w:color="auto"/>
        <w:left w:val="none" w:sz="0" w:space="0" w:color="auto"/>
        <w:bottom w:val="none" w:sz="0" w:space="0" w:color="auto"/>
        <w:right w:val="none" w:sz="0" w:space="0" w:color="auto"/>
      </w:divBdr>
    </w:div>
    <w:div w:id="499346344">
      <w:bodyDiv w:val="1"/>
      <w:marLeft w:val="0"/>
      <w:marRight w:val="0"/>
      <w:marTop w:val="0"/>
      <w:marBottom w:val="0"/>
      <w:divBdr>
        <w:top w:val="none" w:sz="0" w:space="0" w:color="auto"/>
        <w:left w:val="none" w:sz="0" w:space="0" w:color="auto"/>
        <w:bottom w:val="none" w:sz="0" w:space="0" w:color="auto"/>
        <w:right w:val="none" w:sz="0" w:space="0" w:color="auto"/>
      </w:divBdr>
    </w:div>
    <w:div w:id="541676003">
      <w:bodyDiv w:val="1"/>
      <w:marLeft w:val="0"/>
      <w:marRight w:val="0"/>
      <w:marTop w:val="0"/>
      <w:marBottom w:val="0"/>
      <w:divBdr>
        <w:top w:val="none" w:sz="0" w:space="0" w:color="auto"/>
        <w:left w:val="none" w:sz="0" w:space="0" w:color="auto"/>
        <w:bottom w:val="none" w:sz="0" w:space="0" w:color="auto"/>
        <w:right w:val="none" w:sz="0" w:space="0" w:color="auto"/>
      </w:divBdr>
      <w:divsChild>
        <w:div w:id="1867281510">
          <w:marLeft w:val="0"/>
          <w:marRight w:val="0"/>
          <w:marTop w:val="0"/>
          <w:marBottom w:val="0"/>
          <w:divBdr>
            <w:top w:val="none" w:sz="0" w:space="0" w:color="auto"/>
            <w:left w:val="none" w:sz="0" w:space="0" w:color="auto"/>
            <w:bottom w:val="none" w:sz="0" w:space="0" w:color="auto"/>
            <w:right w:val="none" w:sz="0" w:space="0" w:color="auto"/>
          </w:divBdr>
        </w:div>
      </w:divsChild>
    </w:div>
    <w:div w:id="546768955">
      <w:bodyDiv w:val="1"/>
      <w:marLeft w:val="0"/>
      <w:marRight w:val="0"/>
      <w:marTop w:val="0"/>
      <w:marBottom w:val="0"/>
      <w:divBdr>
        <w:top w:val="none" w:sz="0" w:space="0" w:color="auto"/>
        <w:left w:val="none" w:sz="0" w:space="0" w:color="auto"/>
        <w:bottom w:val="none" w:sz="0" w:space="0" w:color="auto"/>
        <w:right w:val="none" w:sz="0" w:space="0" w:color="auto"/>
      </w:divBdr>
    </w:div>
    <w:div w:id="562760708">
      <w:bodyDiv w:val="1"/>
      <w:marLeft w:val="0"/>
      <w:marRight w:val="0"/>
      <w:marTop w:val="0"/>
      <w:marBottom w:val="0"/>
      <w:divBdr>
        <w:top w:val="none" w:sz="0" w:space="0" w:color="auto"/>
        <w:left w:val="none" w:sz="0" w:space="0" w:color="auto"/>
        <w:bottom w:val="none" w:sz="0" w:space="0" w:color="auto"/>
        <w:right w:val="none" w:sz="0" w:space="0" w:color="auto"/>
      </w:divBdr>
    </w:div>
    <w:div w:id="612786332">
      <w:bodyDiv w:val="1"/>
      <w:marLeft w:val="0"/>
      <w:marRight w:val="0"/>
      <w:marTop w:val="0"/>
      <w:marBottom w:val="0"/>
      <w:divBdr>
        <w:top w:val="none" w:sz="0" w:space="0" w:color="auto"/>
        <w:left w:val="none" w:sz="0" w:space="0" w:color="auto"/>
        <w:bottom w:val="none" w:sz="0" w:space="0" w:color="auto"/>
        <w:right w:val="none" w:sz="0" w:space="0" w:color="auto"/>
      </w:divBdr>
    </w:div>
    <w:div w:id="622542362">
      <w:bodyDiv w:val="1"/>
      <w:marLeft w:val="0"/>
      <w:marRight w:val="0"/>
      <w:marTop w:val="0"/>
      <w:marBottom w:val="0"/>
      <w:divBdr>
        <w:top w:val="none" w:sz="0" w:space="0" w:color="auto"/>
        <w:left w:val="none" w:sz="0" w:space="0" w:color="auto"/>
        <w:bottom w:val="none" w:sz="0" w:space="0" w:color="auto"/>
        <w:right w:val="none" w:sz="0" w:space="0" w:color="auto"/>
      </w:divBdr>
    </w:div>
    <w:div w:id="628441836">
      <w:bodyDiv w:val="1"/>
      <w:marLeft w:val="0"/>
      <w:marRight w:val="0"/>
      <w:marTop w:val="0"/>
      <w:marBottom w:val="0"/>
      <w:divBdr>
        <w:top w:val="none" w:sz="0" w:space="0" w:color="auto"/>
        <w:left w:val="none" w:sz="0" w:space="0" w:color="auto"/>
        <w:bottom w:val="none" w:sz="0" w:space="0" w:color="auto"/>
        <w:right w:val="none" w:sz="0" w:space="0" w:color="auto"/>
      </w:divBdr>
    </w:div>
    <w:div w:id="639454704">
      <w:bodyDiv w:val="1"/>
      <w:marLeft w:val="0"/>
      <w:marRight w:val="0"/>
      <w:marTop w:val="0"/>
      <w:marBottom w:val="0"/>
      <w:divBdr>
        <w:top w:val="none" w:sz="0" w:space="0" w:color="auto"/>
        <w:left w:val="none" w:sz="0" w:space="0" w:color="auto"/>
        <w:bottom w:val="none" w:sz="0" w:space="0" w:color="auto"/>
        <w:right w:val="none" w:sz="0" w:space="0" w:color="auto"/>
      </w:divBdr>
    </w:div>
    <w:div w:id="725567810">
      <w:bodyDiv w:val="1"/>
      <w:marLeft w:val="0"/>
      <w:marRight w:val="0"/>
      <w:marTop w:val="0"/>
      <w:marBottom w:val="0"/>
      <w:divBdr>
        <w:top w:val="none" w:sz="0" w:space="0" w:color="auto"/>
        <w:left w:val="none" w:sz="0" w:space="0" w:color="auto"/>
        <w:bottom w:val="none" w:sz="0" w:space="0" w:color="auto"/>
        <w:right w:val="none" w:sz="0" w:space="0" w:color="auto"/>
      </w:divBdr>
    </w:div>
    <w:div w:id="757940596">
      <w:bodyDiv w:val="1"/>
      <w:marLeft w:val="0"/>
      <w:marRight w:val="0"/>
      <w:marTop w:val="0"/>
      <w:marBottom w:val="0"/>
      <w:divBdr>
        <w:top w:val="none" w:sz="0" w:space="0" w:color="auto"/>
        <w:left w:val="none" w:sz="0" w:space="0" w:color="auto"/>
        <w:bottom w:val="none" w:sz="0" w:space="0" w:color="auto"/>
        <w:right w:val="none" w:sz="0" w:space="0" w:color="auto"/>
      </w:divBdr>
      <w:divsChild>
        <w:div w:id="1901742400">
          <w:marLeft w:val="0"/>
          <w:marRight w:val="0"/>
          <w:marTop w:val="0"/>
          <w:marBottom w:val="0"/>
          <w:divBdr>
            <w:top w:val="none" w:sz="0" w:space="0" w:color="auto"/>
            <w:left w:val="none" w:sz="0" w:space="0" w:color="auto"/>
            <w:bottom w:val="none" w:sz="0" w:space="0" w:color="auto"/>
            <w:right w:val="none" w:sz="0" w:space="0" w:color="auto"/>
          </w:divBdr>
          <w:divsChild>
            <w:div w:id="7371164">
              <w:marLeft w:val="0"/>
              <w:marRight w:val="0"/>
              <w:marTop w:val="0"/>
              <w:marBottom w:val="0"/>
              <w:divBdr>
                <w:top w:val="none" w:sz="0" w:space="0" w:color="auto"/>
                <w:left w:val="none" w:sz="0" w:space="0" w:color="auto"/>
                <w:bottom w:val="none" w:sz="0" w:space="0" w:color="auto"/>
                <w:right w:val="none" w:sz="0" w:space="0" w:color="auto"/>
              </w:divBdr>
              <w:divsChild>
                <w:div w:id="1355350686">
                  <w:marLeft w:val="0"/>
                  <w:marRight w:val="0"/>
                  <w:marTop w:val="0"/>
                  <w:marBottom w:val="0"/>
                  <w:divBdr>
                    <w:top w:val="none" w:sz="0" w:space="0" w:color="auto"/>
                    <w:left w:val="none" w:sz="0" w:space="0" w:color="auto"/>
                    <w:bottom w:val="none" w:sz="0" w:space="0" w:color="auto"/>
                    <w:right w:val="none" w:sz="0" w:space="0" w:color="auto"/>
                  </w:divBdr>
                  <w:divsChild>
                    <w:div w:id="1565407668">
                      <w:marLeft w:val="0"/>
                      <w:marRight w:val="0"/>
                      <w:marTop w:val="0"/>
                      <w:marBottom w:val="0"/>
                      <w:divBdr>
                        <w:top w:val="none" w:sz="0" w:space="0" w:color="auto"/>
                        <w:left w:val="none" w:sz="0" w:space="0" w:color="auto"/>
                        <w:bottom w:val="none" w:sz="0" w:space="0" w:color="auto"/>
                        <w:right w:val="none" w:sz="0" w:space="0" w:color="auto"/>
                      </w:divBdr>
                      <w:divsChild>
                        <w:div w:id="2129351855">
                          <w:marLeft w:val="0"/>
                          <w:marRight w:val="0"/>
                          <w:marTop w:val="0"/>
                          <w:marBottom w:val="0"/>
                          <w:divBdr>
                            <w:top w:val="none" w:sz="0" w:space="0" w:color="auto"/>
                            <w:left w:val="none" w:sz="0" w:space="0" w:color="auto"/>
                            <w:bottom w:val="none" w:sz="0" w:space="0" w:color="auto"/>
                            <w:right w:val="none" w:sz="0" w:space="0" w:color="auto"/>
                          </w:divBdr>
                          <w:divsChild>
                            <w:div w:id="46733404">
                              <w:marLeft w:val="0"/>
                              <w:marRight w:val="0"/>
                              <w:marTop w:val="0"/>
                              <w:marBottom w:val="0"/>
                              <w:divBdr>
                                <w:top w:val="none" w:sz="0" w:space="0" w:color="auto"/>
                                <w:left w:val="none" w:sz="0" w:space="0" w:color="auto"/>
                                <w:bottom w:val="none" w:sz="0" w:space="0" w:color="auto"/>
                                <w:right w:val="none" w:sz="0" w:space="0" w:color="auto"/>
                              </w:divBdr>
                              <w:divsChild>
                                <w:div w:id="662054307">
                                  <w:marLeft w:val="0"/>
                                  <w:marRight w:val="0"/>
                                  <w:marTop w:val="0"/>
                                  <w:marBottom w:val="0"/>
                                  <w:divBdr>
                                    <w:top w:val="none" w:sz="0" w:space="0" w:color="auto"/>
                                    <w:left w:val="none" w:sz="0" w:space="0" w:color="auto"/>
                                    <w:bottom w:val="none" w:sz="0" w:space="0" w:color="auto"/>
                                    <w:right w:val="none" w:sz="0" w:space="0" w:color="auto"/>
                                  </w:divBdr>
                                  <w:divsChild>
                                    <w:div w:id="2117677691">
                                      <w:marLeft w:val="0"/>
                                      <w:marRight w:val="0"/>
                                      <w:marTop w:val="0"/>
                                      <w:marBottom w:val="0"/>
                                      <w:divBdr>
                                        <w:top w:val="none" w:sz="0" w:space="0" w:color="auto"/>
                                        <w:left w:val="none" w:sz="0" w:space="0" w:color="auto"/>
                                        <w:bottom w:val="none" w:sz="0" w:space="0" w:color="auto"/>
                                        <w:right w:val="none" w:sz="0" w:space="0" w:color="auto"/>
                                      </w:divBdr>
                                      <w:divsChild>
                                        <w:div w:id="13815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3320235">
      <w:bodyDiv w:val="1"/>
      <w:marLeft w:val="0"/>
      <w:marRight w:val="0"/>
      <w:marTop w:val="0"/>
      <w:marBottom w:val="0"/>
      <w:divBdr>
        <w:top w:val="none" w:sz="0" w:space="0" w:color="auto"/>
        <w:left w:val="none" w:sz="0" w:space="0" w:color="auto"/>
        <w:bottom w:val="none" w:sz="0" w:space="0" w:color="auto"/>
        <w:right w:val="none" w:sz="0" w:space="0" w:color="auto"/>
      </w:divBdr>
    </w:div>
    <w:div w:id="883057684">
      <w:bodyDiv w:val="1"/>
      <w:marLeft w:val="0"/>
      <w:marRight w:val="0"/>
      <w:marTop w:val="0"/>
      <w:marBottom w:val="0"/>
      <w:divBdr>
        <w:top w:val="none" w:sz="0" w:space="0" w:color="auto"/>
        <w:left w:val="none" w:sz="0" w:space="0" w:color="auto"/>
        <w:bottom w:val="none" w:sz="0" w:space="0" w:color="auto"/>
        <w:right w:val="none" w:sz="0" w:space="0" w:color="auto"/>
      </w:divBdr>
    </w:div>
    <w:div w:id="937445290">
      <w:bodyDiv w:val="1"/>
      <w:marLeft w:val="0"/>
      <w:marRight w:val="0"/>
      <w:marTop w:val="0"/>
      <w:marBottom w:val="0"/>
      <w:divBdr>
        <w:top w:val="none" w:sz="0" w:space="0" w:color="auto"/>
        <w:left w:val="none" w:sz="0" w:space="0" w:color="auto"/>
        <w:bottom w:val="none" w:sz="0" w:space="0" w:color="auto"/>
        <w:right w:val="none" w:sz="0" w:space="0" w:color="auto"/>
      </w:divBdr>
    </w:div>
    <w:div w:id="980505064">
      <w:bodyDiv w:val="1"/>
      <w:marLeft w:val="0"/>
      <w:marRight w:val="0"/>
      <w:marTop w:val="0"/>
      <w:marBottom w:val="0"/>
      <w:divBdr>
        <w:top w:val="none" w:sz="0" w:space="0" w:color="auto"/>
        <w:left w:val="none" w:sz="0" w:space="0" w:color="auto"/>
        <w:bottom w:val="none" w:sz="0" w:space="0" w:color="auto"/>
        <w:right w:val="none" w:sz="0" w:space="0" w:color="auto"/>
      </w:divBdr>
    </w:div>
    <w:div w:id="1038436191">
      <w:bodyDiv w:val="1"/>
      <w:marLeft w:val="0"/>
      <w:marRight w:val="0"/>
      <w:marTop w:val="0"/>
      <w:marBottom w:val="0"/>
      <w:divBdr>
        <w:top w:val="none" w:sz="0" w:space="0" w:color="auto"/>
        <w:left w:val="none" w:sz="0" w:space="0" w:color="auto"/>
        <w:bottom w:val="none" w:sz="0" w:space="0" w:color="auto"/>
        <w:right w:val="none" w:sz="0" w:space="0" w:color="auto"/>
      </w:divBdr>
    </w:div>
    <w:div w:id="1050610820">
      <w:bodyDiv w:val="1"/>
      <w:marLeft w:val="0"/>
      <w:marRight w:val="0"/>
      <w:marTop w:val="0"/>
      <w:marBottom w:val="0"/>
      <w:divBdr>
        <w:top w:val="none" w:sz="0" w:space="0" w:color="auto"/>
        <w:left w:val="none" w:sz="0" w:space="0" w:color="auto"/>
        <w:bottom w:val="none" w:sz="0" w:space="0" w:color="auto"/>
        <w:right w:val="none" w:sz="0" w:space="0" w:color="auto"/>
      </w:divBdr>
    </w:div>
    <w:div w:id="1054159255">
      <w:bodyDiv w:val="1"/>
      <w:marLeft w:val="0"/>
      <w:marRight w:val="0"/>
      <w:marTop w:val="0"/>
      <w:marBottom w:val="0"/>
      <w:divBdr>
        <w:top w:val="none" w:sz="0" w:space="0" w:color="auto"/>
        <w:left w:val="none" w:sz="0" w:space="0" w:color="auto"/>
        <w:bottom w:val="none" w:sz="0" w:space="0" w:color="auto"/>
        <w:right w:val="none" w:sz="0" w:space="0" w:color="auto"/>
      </w:divBdr>
    </w:div>
    <w:div w:id="1075007906">
      <w:bodyDiv w:val="1"/>
      <w:marLeft w:val="0"/>
      <w:marRight w:val="0"/>
      <w:marTop w:val="0"/>
      <w:marBottom w:val="0"/>
      <w:divBdr>
        <w:top w:val="none" w:sz="0" w:space="0" w:color="auto"/>
        <w:left w:val="none" w:sz="0" w:space="0" w:color="auto"/>
        <w:bottom w:val="none" w:sz="0" w:space="0" w:color="auto"/>
        <w:right w:val="none" w:sz="0" w:space="0" w:color="auto"/>
      </w:divBdr>
    </w:div>
    <w:div w:id="1162240872">
      <w:bodyDiv w:val="1"/>
      <w:marLeft w:val="0"/>
      <w:marRight w:val="0"/>
      <w:marTop w:val="0"/>
      <w:marBottom w:val="0"/>
      <w:divBdr>
        <w:top w:val="none" w:sz="0" w:space="0" w:color="auto"/>
        <w:left w:val="none" w:sz="0" w:space="0" w:color="auto"/>
        <w:bottom w:val="none" w:sz="0" w:space="0" w:color="auto"/>
        <w:right w:val="none" w:sz="0" w:space="0" w:color="auto"/>
      </w:divBdr>
      <w:divsChild>
        <w:div w:id="1564020105">
          <w:marLeft w:val="0"/>
          <w:marRight w:val="0"/>
          <w:marTop w:val="0"/>
          <w:marBottom w:val="0"/>
          <w:divBdr>
            <w:top w:val="none" w:sz="0" w:space="0" w:color="auto"/>
            <w:left w:val="none" w:sz="0" w:space="0" w:color="auto"/>
            <w:bottom w:val="none" w:sz="0" w:space="0" w:color="auto"/>
            <w:right w:val="none" w:sz="0" w:space="0" w:color="auto"/>
          </w:divBdr>
        </w:div>
      </w:divsChild>
    </w:div>
    <w:div w:id="1179351476">
      <w:bodyDiv w:val="1"/>
      <w:marLeft w:val="0"/>
      <w:marRight w:val="0"/>
      <w:marTop w:val="0"/>
      <w:marBottom w:val="0"/>
      <w:divBdr>
        <w:top w:val="none" w:sz="0" w:space="0" w:color="auto"/>
        <w:left w:val="none" w:sz="0" w:space="0" w:color="auto"/>
        <w:bottom w:val="none" w:sz="0" w:space="0" w:color="auto"/>
        <w:right w:val="none" w:sz="0" w:space="0" w:color="auto"/>
      </w:divBdr>
    </w:div>
    <w:div w:id="1185560298">
      <w:bodyDiv w:val="1"/>
      <w:marLeft w:val="0"/>
      <w:marRight w:val="0"/>
      <w:marTop w:val="0"/>
      <w:marBottom w:val="0"/>
      <w:divBdr>
        <w:top w:val="none" w:sz="0" w:space="0" w:color="auto"/>
        <w:left w:val="none" w:sz="0" w:space="0" w:color="auto"/>
        <w:bottom w:val="none" w:sz="0" w:space="0" w:color="auto"/>
        <w:right w:val="none" w:sz="0" w:space="0" w:color="auto"/>
      </w:divBdr>
    </w:div>
    <w:div w:id="1269891313">
      <w:bodyDiv w:val="1"/>
      <w:marLeft w:val="0"/>
      <w:marRight w:val="0"/>
      <w:marTop w:val="0"/>
      <w:marBottom w:val="0"/>
      <w:divBdr>
        <w:top w:val="none" w:sz="0" w:space="0" w:color="auto"/>
        <w:left w:val="none" w:sz="0" w:space="0" w:color="auto"/>
        <w:bottom w:val="none" w:sz="0" w:space="0" w:color="auto"/>
        <w:right w:val="none" w:sz="0" w:space="0" w:color="auto"/>
      </w:divBdr>
    </w:div>
    <w:div w:id="1291667751">
      <w:bodyDiv w:val="1"/>
      <w:marLeft w:val="0"/>
      <w:marRight w:val="0"/>
      <w:marTop w:val="0"/>
      <w:marBottom w:val="0"/>
      <w:divBdr>
        <w:top w:val="none" w:sz="0" w:space="0" w:color="auto"/>
        <w:left w:val="none" w:sz="0" w:space="0" w:color="auto"/>
        <w:bottom w:val="none" w:sz="0" w:space="0" w:color="auto"/>
        <w:right w:val="none" w:sz="0" w:space="0" w:color="auto"/>
      </w:divBdr>
    </w:div>
    <w:div w:id="1310399705">
      <w:bodyDiv w:val="1"/>
      <w:marLeft w:val="0"/>
      <w:marRight w:val="0"/>
      <w:marTop w:val="0"/>
      <w:marBottom w:val="0"/>
      <w:divBdr>
        <w:top w:val="none" w:sz="0" w:space="0" w:color="auto"/>
        <w:left w:val="none" w:sz="0" w:space="0" w:color="auto"/>
        <w:bottom w:val="none" w:sz="0" w:space="0" w:color="auto"/>
        <w:right w:val="none" w:sz="0" w:space="0" w:color="auto"/>
      </w:divBdr>
    </w:div>
    <w:div w:id="1319073108">
      <w:bodyDiv w:val="1"/>
      <w:marLeft w:val="0"/>
      <w:marRight w:val="0"/>
      <w:marTop w:val="0"/>
      <w:marBottom w:val="0"/>
      <w:divBdr>
        <w:top w:val="none" w:sz="0" w:space="0" w:color="auto"/>
        <w:left w:val="none" w:sz="0" w:space="0" w:color="auto"/>
        <w:bottom w:val="none" w:sz="0" w:space="0" w:color="auto"/>
        <w:right w:val="none" w:sz="0" w:space="0" w:color="auto"/>
      </w:divBdr>
    </w:div>
    <w:div w:id="1393886807">
      <w:bodyDiv w:val="1"/>
      <w:marLeft w:val="0"/>
      <w:marRight w:val="0"/>
      <w:marTop w:val="0"/>
      <w:marBottom w:val="0"/>
      <w:divBdr>
        <w:top w:val="none" w:sz="0" w:space="0" w:color="auto"/>
        <w:left w:val="none" w:sz="0" w:space="0" w:color="auto"/>
        <w:bottom w:val="none" w:sz="0" w:space="0" w:color="auto"/>
        <w:right w:val="none" w:sz="0" w:space="0" w:color="auto"/>
      </w:divBdr>
    </w:div>
    <w:div w:id="1417827291">
      <w:bodyDiv w:val="1"/>
      <w:marLeft w:val="0"/>
      <w:marRight w:val="0"/>
      <w:marTop w:val="0"/>
      <w:marBottom w:val="0"/>
      <w:divBdr>
        <w:top w:val="none" w:sz="0" w:space="0" w:color="auto"/>
        <w:left w:val="none" w:sz="0" w:space="0" w:color="auto"/>
        <w:bottom w:val="none" w:sz="0" w:space="0" w:color="auto"/>
        <w:right w:val="none" w:sz="0" w:space="0" w:color="auto"/>
      </w:divBdr>
    </w:div>
    <w:div w:id="1447583711">
      <w:bodyDiv w:val="1"/>
      <w:marLeft w:val="0"/>
      <w:marRight w:val="0"/>
      <w:marTop w:val="0"/>
      <w:marBottom w:val="0"/>
      <w:divBdr>
        <w:top w:val="none" w:sz="0" w:space="0" w:color="auto"/>
        <w:left w:val="none" w:sz="0" w:space="0" w:color="auto"/>
        <w:bottom w:val="none" w:sz="0" w:space="0" w:color="auto"/>
        <w:right w:val="none" w:sz="0" w:space="0" w:color="auto"/>
      </w:divBdr>
    </w:div>
    <w:div w:id="1449349646">
      <w:bodyDiv w:val="1"/>
      <w:marLeft w:val="0"/>
      <w:marRight w:val="0"/>
      <w:marTop w:val="0"/>
      <w:marBottom w:val="0"/>
      <w:divBdr>
        <w:top w:val="none" w:sz="0" w:space="0" w:color="auto"/>
        <w:left w:val="none" w:sz="0" w:space="0" w:color="auto"/>
        <w:bottom w:val="none" w:sz="0" w:space="0" w:color="auto"/>
        <w:right w:val="none" w:sz="0" w:space="0" w:color="auto"/>
      </w:divBdr>
    </w:div>
    <w:div w:id="1481651716">
      <w:bodyDiv w:val="1"/>
      <w:marLeft w:val="0"/>
      <w:marRight w:val="0"/>
      <w:marTop w:val="0"/>
      <w:marBottom w:val="0"/>
      <w:divBdr>
        <w:top w:val="none" w:sz="0" w:space="0" w:color="auto"/>
        <w:left w:val="none" w:sz="0" w:space="0" w:color="auto"/>
        <w:bottom w:val="none" w:sz="0" w:space="0" w:color="auto"/>
        <w:right w:val="none" w:sz="0" w:space="0" w:color="auto"/>
      </w:divBdr>
    </w:div>
    <w:div w:id="1500458306">
      <w:bodyDiv w:val="1"/>
      <w:marLeft w:val="0"/>
      <w:marRight w:val="0"/>
      <w:marTop w:val="0"/>
      <w:marBottom w:val="0"/>
      <w:divBdr>
        <w:top w:val="none" w:sz="0" w:space="0" w:color="auto"/>
        <w:left w:val="none" w:sz="0" w:space="0" w:color="auto"/>
        <w:bottom w:val="none" w:sz="0" w:space="0" w:color="auto"/>
        <w:right w:val="none" w:sz="0" w:space="0" w:color="auto"/>
      </w:divBdr>
    </w:div>
    <w:div w:id="1526627526">
      <w:bodyDiv w:val="1"/>
      <w:marLeft w:val="0"/>
      <w:marRight w:val="0"/>
      <w:marTop w:val="0"/>
      <w:marBottom w:val="0"/>
      <w:divBdr>
        <w:top w:val="none" w:sz="0" w:space="0" w:color="auto"/>
        <w:left w:val="none" w:sz="0" w:space="0" w:color="auto"/>
        <w:bottom w:val="none" w:sz="0" w:space="0" w:color="auto"/>
        <w:right w:val="none" w:sz="0" w:space="0" w:color="auto"/>
      </w:divBdr>
    </w:div>
    <w:div w:id="1561212282">
      <w:bodyDiv w:val="1"/>
      <w:marLeft w:val="0"/>
      <w:marRight w:val="0"/>
      <w:marTop w:val="0"/>
      <w:marBottom w:val="0"/>
      <w:divBdr>
        <w:top w:val="none" w:sz="0" w:space="0" w:color="auto"/>
        <w:left w:val="none" w:sz="0" w:space="0" w:color="auto"/>
        <w:bottom w:val="none" w:sz="0" w:space="0" w:color="auto"/>
        <w:right w:val="none" w:sz="0" w:space="0" w:color="auto"/>
      </w:divBdr>
    </w:div>
    <w:div w:id="1655790226">
      <w:bodyDiv w:val="1"/>
      <w:marLeft w:val="0"/>
      <w:marRight w:val="0"/>
      <w:marTop w:val="0"/>
      <w:marBottom w:val="0"/>
      <w:divBdr>
        <w:top w:val="none" w:sz="0" w:space="0" w:color="auto"/>
        <w:left w:val="none" w:sz="0" w:space="0" w:color="auto"/>
        <w:bottom w:val="none" w:sz="0" w:space="0" w:color="auto"/>
        <w:right w:val="none" w:sz="0" w:space="0" w:color="auto"/>
      </w:divBdr>
      <w:divsChild>
        <w:div w:id="1339968356">
          <w:marLeft w:val="0"/>
          <w:marRight w:val="0"/>
          <w:marTop w:val="0"/>
          <w:marBottom w:val="0"/>
          <w:divBdr>
            <w:top w:val="none" w:sz="0" w:space="0" w:color="auto"/>
            <w:left w:val="none" w:sz="0" w:space="0" w:color="auto"/>
            <w:bottom w:val="none" w:sz="0" w:space="0" w:color="auto"/>
            <w:right w:val="none" w:sz="0" w:space="0" w:color="auto"/>
          </w:divBdr>
        </w:div>
      </w:divsChild>
    </w:div>
    <w:div w:id="1699114981">
      <w:bodyDiv w:val="1"/>
      <w:marLeft w:val="0"/>
      <w:marRight w:val="0"/>
      <w:marTop w:val="0"/>
      <w:marBottom w:val="0"/>
      <w:divBdr>
        <w:top w:val="none" w:sz="0" w:space="0" w:color="auto"/>
        <w:left w:val="none" w:sz="0" w:space="0" w:color="auto"/>
        <w:bottom w:val="none" w:sz="0" w:space="0" w:color="auto"/>
        <w:right w:val="none" w:sz="0" w:space="0" w:color="auto"/>
      </w:divBdr>
    </w:div>
    <w:div w:id="1708752623">
      <w:bodyDiv w:val="1"/>
      <w:marLeft w:val="0"/>
      <w:marRight w:val="0"/>
      <w:marTop w:val="0"/>
      <w:marBottom w:val="0"/>
      <w:divBdr>
        <w:top w:val="none" w:sz="0" w:space="0" w:color="auto"/>
        <w:left w:val="none" w:sz="0" w:space="0" w:color="auto"/>
        <w:bottom w:val="none" w:sz="0" w:space="0" w:color="auto"/>
        <w:right w:val="none" w:sz="0" w:space="0" w:color="auto"/>
      </w:divBdr>
    </w:div>
    <w:div w:id="1731034410">
      <w:bodyDiv w:val="1"/>
      <w:marLeft w:val="0"/>
      <w:marRight w:val="0"/>
      <w:marTop w:val="0"/>
      <w:marBottom w:val="0"/>
      <w:divBdr>
        <w:top w:val="none" w:sz="0" w:space="0" w:color="auto"/>
        <w:left w:val="none" w:sz="0" w:space="0" w:color="auto"/>
        <w:bottom w:val="none" w:sz="0" w:space="0" w:color="auto"/>
        <w:right w:val="none" w:sz="0" w:space="0" w:color="auto"/>
      </w:divBdr>
      <w:divsChild>
        <w:div w:id="1941791777">
          <w:marLeft w:val="0"/>
          <w:marRight w:val="0"/>
          <w:marTop w:val="0"/>
          <w:marBottom w:val="0"/>
          <w:divBdr>
            <w:top w:val="none" w:sz="0" w:space="0" w:color="auto"/>
            <w:left w:val="none" w:sz="0" w:space="0" w:color="auto"/>
            <w:bottom w:val="none" w:sz="0" w:space="0" w:color="auto"/>
            <w:right w:val="none" w:sz="0" w:space="0" w:color="auto"/>
          </w:divBdr>
        </w:div>
      </w:divsChild>
    </w:div>
    <w:div w:id="1732732726">
      <w:bodyDiv w:val="1"/>
      <w:marLeft w:val="0"/>
      <w:marRight w:val="0"/>
      <w:marTop w:val="0"/>
      <w:marBottom w:val="0"/>
      <w:divBdr>
        <w:top w:val="none" w:sz="0" w:space="0" w:color="auto"/>
        <w:left w:val="none" w:sz="0" w:space="0" w:color="auto"/>
        <w:bottom w:val="none" w:sz="0" w:space="0" w:color="auto"/>
        <w:right w:val="none" w:sz="0" w:space="0" w:color="auto"/>
      </w:divBdr>
    </w:div>
    <w:div w:id="1781030045">
      <w:bodyDiv w:val="1"/>
      <w:marLeft w:val="0"/>
      <w:marRight w:val="0"/>
      <w:marTop w:val="0"/>
      <w:marBottom w:val="0"/>
      <w:divBdr>
        <w:top w:val="none" w:sz="0" w:space="0" w:color="auto"/>
        <w:left w:val="none" w:sz="0" w:space="0" w:color="auto"/>
        <w:bottom w:val="none" w:sz="0" w:space="0" w:color="auto"/>
        <w:right w:val="none" w:sz="0" w:space="0" w:color="auto"/>
      </w:divBdr>
    </w:div>
    <w:div w:id="1781415134">
      <w:bodyDiv w:val="1"/>
      <w:marLeft w:val="0"/>
      <w:marRight w:val="0"/>
      <w:marTop w:val="0"/>
      <w:marBottom w:val="0"/>
      <w:divBdr>
        <w:top w:val="none" w:sz="0" w:space="0" w:color="auto"/>
        <w:left w:val="none" w:sz="0" w:space="0" w:color="auto"/>
        <w:bottom w:val="none" w:sz="0" w:space="0" w:color="auto"/>
        <w:right w:val="none" w:sz="0" w:space="0" w:color="auto"/>
      </w:divBdr>
    </w:div>
    <w:div w:id="1803036084">
      <w:bodyDiv w:val="1"/>
      <w:marLeft w:val="0"/>
      <w:marRight w:val="0"/>
      <w:marTop w:val="0"/>
      <w:marBottom w:val="0"/>
      <w:divBdr>
        <w:top w:val="none" w:sz="0" w:space="0" w:color="auto"/>
        <w:left w:val="none" w:sz="0" w:space="0" w:color="auto"/>
        <w:bottom w:val="none" w:sz="0" w:space="0" w:color="auto"/>
        <w:right w:val="none" w:sz="0" w:space="0" w:color="auto"/>
      </w:divBdr>
    </w:div>
    <w:div w:id="1844395181">
      <w:bodyDiv w:val="1"/>
      <w:marLeft w:val="0"/>
      <w:marRight w:val="0"/>
      <w:marTop w:val="0"/>
      <w:marBottom w:val="0"/>
      <w:divBdr>
        <w:top w:val="none" w:sz="0" w:space="0" w:color="auto"/>
        <w:left w:val="none" w:sz="0" w:space="0" w:color="auto"/>
        <w:bottom w:val="none" w:sz="0" w:space="0" w:color="auto"/>
        <w:right w:val="none" w:sz="0" w:space="0" w:color="auto"/>
      </w:divBdr>
    </w:div>
    <w:div w:id="1846289327">
      <w:bodyDiv w:val="1"/>
      <w:marLeft w:val="0"/>
      <w:marRight w:val="0"/>
      <w:marTop w:val="0"/>
      <w:marBottom w:val="0"/>
      <w:divBdr>
        <w:top w:val="none" w:sz="0" w:space="0" w:color="auto"/>
        <w:left w:val="none" w:sz="0" w:space="0" w:color="auto"/>
        <w:bottom w:val="none" w:sz="0" w:space="0" w:color="auto"/>
        <w:right w:val="none" w:sz="0" w:space="0" w:color="auto"/>
      </w:divBdr>
      <w:divsChild>
        <w:div w:id="938949726">
          <w:marLeft w:val="0"/>
          <w:marRight w:val="0"/>
          <w:marTop w:val="0"/>
          <w:marBottom w:val="0"/>
          <w:divBdr>
            <w:top w:val="none" w:sz="0" w:space="0" w:color="auto"/>
            <w:left w:val="none" w:sz="0" w:space="0" w:color="auto"/>
            <w:bottom w:val="none" w:sz="0" w:space="0" w:color="auto"/>
            <w:right w:val="none" w:sz="0" w:space="0" w:color="auto"/>
          </w:divBdr>
          <w:divsChild>
            <w:div w:id="655762805">
              <w:marLeft w:val="0"/>
              <w:marRight w:val="0"/>
              <w:marTop w:val="0"/>
              <w:marBottom w:val="0"/>
              <w:divBdr>
                <w:top w:val="none" w:sz="0" w:space="0" w:color="auto"/>
                <w:left w:val="none" w:sz="0" w:space="0" w:color="auto"/>
                <w:bottom w:val="none" w:sz="0" w:space="0" w:color="auto"/>
                <w:right w:val="none" w:sz="0" w:space="0" w:color="auto"/>
              </w:divBdr>
            </w:div>
            <w:div w:id="11326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1837">
      <w:bodyDiv w:val="1"/>
      <w:marLeft w:val="0"/>
      <w:marRight w:val="0"/>
      <w:marTop w:val="0"/>
      <w:marBottom w:val="0"/>
      <w:divBdr>
        <w:top w:val="none" w:sz="0" w:space="0" w:color="auto"/>
        <w:left w:val="none" w:sz="0" w:space="0" w:color="auto"/>
        <w:bottom w:val="none" w:sz="0" w:space="0" w:color="auto"/>
        <w:right w:val="none" w:sz="0" w:space="0" w:color="auto"/>
      </w:divBdr>
    </w:div>
    <w:div w:id="1860777021">
      <w:bodyDiv w:val="1"/>
      <w:marLeft w:val="0"/>
      <w:marRight w:val="0"/>
      <w:marTop w:val="0"/>
      <w:marBottom w:val="0"/>
      <w:divBdr>
        <w:top w:val="none" w:sz="0" w:space="0" w:color="auto"/>
        <w:left w:val="none" w:sz="0" w:space="0" w:color="auto"/>
        <w:bottom w:val="none" w:sz="0" w:space="0" w:color="auto"/>
        <w:right w:val="none" w:sz="0" w:space="0" w:color="auto"/>
      </w:divBdr>
    </w:div>
    <w:div w:id="1907645576">
      <w:bodyDiv w:val="1"/>
      <w:marLeft w:val="0"/>
      <w:marRight w:val="0"/>
      <w:marTop w:val="0"/>
      <w:marBottom w:val="0"/>
      <w:divBdr>
        <w:top w:val="none" w:sz="0" w:space="0" w:color="auto"/>
        <w:left w:val="none" w:sz="0" w:space="0" w:color="auto"/>
        <w:bottom w:val="none" w:sz="0" w:space="0" w:color="auto"/>
        <w:right w:val="none" w:sz="0" w:space="0" w:color="auto"/>
      </w:divBdr>
    </w:div>
    <w:div w:id="1969510537">
      <w:bodyDiv w:val="1"/>
      <w:marLeft w:val="0"/>
      <w:marRight w:val="0"/>
      <w:marTop w:val="0"/>
      <w:marBottom w:val="0"/>
      <w:divBdr>
        <w:top w:val="none" w:sz="0" w:space="0" w:color="auto"/>
        <w:left w:val="none" w:sz="0" w:space="0" w:color="auto"/>
        <w:bottom w:val="none" w:sz="0" w:space="0" w:color="auto"/>
        <w:right w:val="none" w:sz="0" w:space="0" w:color="auto"/>
      </w:divBdr>
    </w:div>
    <w:div w:id="1975257235">
      <w:bodyDiv w:val="1"/>
      <w:marLeft w:val="0"/>
      <w:marRight w:val="0"/>
      <w:marTop w:val="0"/>
      <w:marBottom w:val="0"/>
      <w:divBdr>
        <w:top w:val="none" w:sz="0" w:space="0" w:color="auto"/>
        <w:left w:val="none" w:sz="0" w:space="0" w:color="auto"/>
        <w:bottom w:val="none" w:sz="0" w:space="0" w:color="auto"/>
        <w:right w:val="none" w:sz="0" w:space="0" w:color="auto"/>
      </w:divBdr>
    </w:div>
    <w:div w:id="1992949762">
      <w:bodyDiv w:val="1"/>
      <w:marLeft w:val="0"/>
      <w:marRight w:val="0"/>
      <w:marTop w:val="0"/>
      <w:marBottom w:val="0"/>
      <w:divBdr>
        <w:top w:val="none" w:sz="0" w:space="0" w:color="auto"/>
        <w:left w:val="none" w:sz="0" w:space="0" w:color="auto"/>
        <w:bottom w:val="none" w:sz="0" w:space="0" w:color="auto"/>
        <w:right w:val="none" w:sz="0" w:space="0" w:color="auto"/>
      </w:divBdr>
    </w:div>
    <w:div w:id="2018071527">
      <w:bodyDiv w:val="1"/>
      <w:marLeft w:val="0"/>
      <w:marRight w:val="0"/>
      <w:marTop w:val="0"/>
      <w:marBottom w:val="0"/>
      <w:divBdr>
        <w:top w:val="none" w:sz="0" w:space="0" w:color="auto"/>
        <w:left w:val="none" w:sz="0" w:space="0" w:color="auto"/>
        <w:bottom w:val="none" w:sz="0" w:space="0" w:color="auto"/>
        <w:right w:val="none" w:sz="0" w:space="0" w:color="auto"/>
      </w:divBdr>
    </w:div>
    <w:div w:id="2096856953">
      <w:bodyDiv w:val="1"/>
      <w:marLeft w:val="0"/>
      <w:marRight w:val="0"/>
      <w:marTop w:val="0"/>
      <w:marBottom w:val="0"/>
      <w:divBdr>
        <w:top w:val="none" w:sz="0" w:space="0" w:color="auto"/>
        <w:left w:val="none" w:sz="0" w:space="0" w:color="auto"/>
        <w:bottom w:val="none" w:sz="0" w:space="0" w:color="auto"/>
        <w:right w:val="none" w:sz="0" w:space="0" w:color="auto"/>
      </w:divBdr>
    </w:div>
    <w:div w:id="2116291565">
      <w:bodyDiv w:val="1"/>
      <w:marLeft w:val="0"/>
      <w:marRight w:val="0"/>
      <w:marTop w:val="0"/>
      <w:marBottom w:val="0"/>
      <w:divBdr>
        <w:top w:val="none" w:sz="0" w:space="0" w:color="auto"/>
        <w:left w:val="none" w:sz="0" w:space="0" w:color="auto"/>
        <w:bottom w:val="none" w:sz="0" w:space="0" w:color="auto"/>
        <w:right w:val="none" w:sz="0" w:space="0" w:color="auto"/>
      </w:divBdr>
    </w:div>
    <w:div w:id="213582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kw-22526.github.io/final-test-web-design-Hoa-NK/" TargetMode="External"/><Relationship Id="rId18" Type="http://schemas.openxmlformats.org/officeDocument/2006/relationships/hyperlink" Target="https://developer.mozilla.org/en-US/docs/Web/CS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kw-22526.github.io/final-test-web-design-Hoa-NK/" TargetMode="External"/><Relationship Id="rId17" Type="http://schemas.openxmlformats.org/officeDocument/2006/relationships/hyperlink" Target="https://developer.mozilla.org/en-US/docs/Web/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hyperlink" Target="https://developer.mozilla.org/en-US/docs/Web/JavaScrip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aNK\Desktop\kkkkkkkkkkkkkkkkkkkkkkkkkkk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8ED49B8-A798-476D-AA27-7B8134D79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kkkkkkkkkkkkkkkkkkkkkkkkkkks.dotx</Template>
  <TotalTime>12</TotalTime>
  <Pages>42</Pages>
  <Words>7350</Words>
  <Characters>41900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HoaNK</dc:creator>
  <cp:keywords/>
  <dc:description/>
  <cp:lastModifiedBy>NGUYEN KHANH HOA</cp:lastModifiedBy>
  <cp:revision>2</cp:revision>
  <dcterms:created xsi:type="dcterms:W3CDTF">2026-06-11T09:35:00Z</dcterms:created>
  <dcterms:modified xsi:type="dcterms:W3CDTF">2026-06-11T09:35:00Z</dcterms:modified>
</cp:coreProperties>
</file>